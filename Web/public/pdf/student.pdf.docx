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70F73474" w14:textId="53D5D99E" w:rsidR="00787DCA" w:rsidRPr="00010EDB" w:rsidRDefault="00787DCA">
      <w:pPr>
        <w:rPr>
          <w:rFonts w:ascii="微軟正黑體" w:eastAsia="微軟正黑體" w:hAnsi="微軟正黑體"/>
          <w:b/>
          <w:bCs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w:drawing>
          <wp:anchor distT="0" distB="0" distL="114300" distR="114300" simplePos="0" relativeHeight="251830784" behindDoc="0" locked="0" layoutInCell="1" allowOverlap="1" wp14:anchorId="190E5000" wp14:editId="48926100">
            <wp:simplePos x="0" y="0"/>
            <wp:positionH relativeFrom="column">
              <wp:posOffset>-628650</wp:posOffset>
            </wp:positionH>
            <wp:positionV relativeFrom="paragraph">
              <wp:posOffset>-537210</wp:posOffset>
            </wp:positionV>
            <wp:extent cx="7761900" cy="3413760"/>
            <wp:effectExtent l="0" t="0" r="0" b="0"/>
            <wp:wrapNone/>
            <wp:docPr id="43" name="圖片 43" descr="一張含有 個人, 室內, 膝上型電腦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個人, 室內, 膝上型電腦, 電腦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957" cy="3419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DA5F9" w14:textId="194D28B5" w:rsidR="00787DCA" w:rsidRPr="00010EDB" w:rsidRDefault="00717981">
      <w:pPr>
        <w:rPr>
          <w:rFonts w:ascii="微軟正黑體" w:eastAsia="微軟正黑體" w:hAnsi="微軟正黑體"/>
          <w:b/>
          <w:bCs/>
          <w:color w:val="6699CC" w:themeColor="accent2"/>
          <w:kern w:val="32"/>
          <w:sz w:val="32"/>
          <w:szCs w:val="144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A4D8ADD" wp14:editId="102D6F29">
                <wp:simplePos x="0" y="0"/>
                <wp:positionH relativeFrom="column">
                  <wp:posOffset>3257550</wp:posOffset>
                </wp:positionH>
                <wp:positionV relativeFrom="paragraph">
                  <wp:posOffset>6108700</wp:posOffset>
                </wp:positionV>
                <wp:extent cx="3907155" cy="3908425"/>
                <wp:effectExtent l="0" t="0" r="0" b="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3908425"/>
                        </a:xfrm>
                        <a:prstGeom prst="rect">
                          <a:avLst/>
                        </a:prstGeom>
                        <a:solidFill>
                          <a:srgbClr val="FFAE6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F6DD7" w14:textId="72AEA8D6" w:rsidR="006433AC" w:rsidRPr="00B507E3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1AB944A5" w14:textId="63830912" w:rsidR="006433AC" w:rsidRDefault="006433AC" w:rsidP="00AC0D6F">
                            <w:pPr>
                              <w:jc w:val="center"/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  <w:r>
                              <w:rPr>
                                <w:rFonts w:ascii="Adobe 繁黑體 Std B" w:eastAsia="Malgun Gothic" w:hAnsi="Adobe 繁黑體 Std B"/>
                                <w:noProof/>
                                <w:lang w:eastAsia="zh-TW"/>
                              </w:rPr>
                              <w:drawing>
                                <wp:inline distT="0" distB="0" distL="0" distR="0" wp14:anchorId="34FFF199" wp14:editId="593E6536">
                                  <wp:extent cx="1992678" cy="2657052"/>
                                  <wp:effectExtent l="0" t="0" r="7620" b="0"/>
                                  <wp:docPr id="20" name="圖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圖片 20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5374" cy="26606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FB3E24" w14:textId="588BB076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01FD805A" w14:textId="5A45060C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2505E283" w14:textId="6DCF817F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4CA7D108" w14:textId="5D0B0F53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0C57C0D1" w14:textId="1D8CC75A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3CC88EBA" w14:textId="751856E6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41CAB3E2" w14:textId="1863C889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4710E4AB" w14:textId="6E215719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10175844" w14:textId="6AA1D7AE" w:rsidR="006433AC" w:rsidRDefault="006433AC" w:rsidP="007A59F9">
                            <w:pPr>
                              <w:rPr>
                                <w:rFonts w:ascii="Adobe 繁黑體 Std B" w:eastAsia="Malgun Gothic" w:hAnsi="Adobe 繁黑體 Std B"/>
                                <w:noProof/>
                              </w:rPr>
                            </w:pPr>
                          </w:p>
                          <w:p w14:paraId="5DDC2A24" w14:textId="77777777" w:rsidR="006433AC" w:rsidRPr="00B507E3" w:rsidRDefault="006433AC" w:rsidP="007A59F9">
                            <w:pPr>
                              <w:rPr>
                                <w:rFonts w:eastAsia="Malgun Gothi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A4D8ADD" id="矩形 37" o:spid="_x0000_s1026" style="position:absolute;margin-left:256.5pt;margin-top:481pt;width:307.65pt;height:307.7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" fillcolor="#ffae6a" stroked="f" strokeweight="2pt">
                <v:textbox>
                  <w:txbxContent>
                    <w:p w14:paraId="0ABF6DD7" w14:textId="72AEA8D6" w:rsidR="006433AC" w:rsidRPr="00B507E3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1AB944A5" w14:textId="63830912" w:rsidR="006433AC" w:rsidRDefault="006433AC" w:rsidP="00AC0D6F">
                      <w:pPr>
                        <w:jc w:val="center"/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  <w:r>
                        <w:rPr>
                          <w:rFonts w:ascii="Adobe 繁黑體 Std B" w:eastAsia="Malgun Gothic" w:hAnsi="Adobe 繁黑體 Std B"/>
                          <w:noProof/>
                          <w:lang w:eastAsia="zh-TW"/>
                        </w:rPr>
                        <w:drawing>
                          <wp:inline distT="0" distB="0" distL="0" distR="0" wp14:anchorId="34FFF199" wp14:editId="593E6536">
                            <wp:extent cx="1992678" cy="2657052"/>
                            <wp:effectExtent l="0" t="0" r="7620" b="0"/>
                            <wp:docPr id="20" name="圖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圖片 20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5374" cy="26606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FB3E24" w14:textId="588BB076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01FD805A" w14:textId="5A45060C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2505E283" w14:textId="6DCF817F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4CA7D108" w14:textId="5D0B0F53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0C57C0D1" w14:textId="1D8CC75A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3CC88EBA" w14:textId="751856E6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41CAB3E2" w14:textId="1863C889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4710E4AB" w14:textId="6E215719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10175844" w14:textId="6AA1D7AE" w:rsidR="006433AC" w:rsidRDefault="006433AC" w:rsidP="007A59F9">
                      <w:pPr>
                        <w:rPr>
                          <w:rFonts w:ascii="Adobe 繁黑體 Std B" w:eastAsia="Malgun Gothic" w:hAnsi="Adobe 繁黑體 Std B"/>
                          <w:noProof/>
                        </w:rPr>
                      </w:pPr>
                    </w:p>
                    <w:p w14:paraId="5DDC2A24" w14:textId="77777777" w:rsidR="006433AC" w:rsidRPr="00B507E3" w:rsidRDefault="006433AC" w:rsidP="007A59F9">
                      <w:pPr>
                        <w:rPr>
                          <w:rFonts w:eastAsia="Malgun Gothic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17FF2" w:rsidRPr="00010EDB">
        <w:rPr>
          <w:rFonts w:ascii="微軟正黑體" w:eastAsia="微軟正黑體" w:hAnsi="微軟正黑體"/>
          <w:b/>
          <w:bCs/>
          <w:noProof/>
          <w:color w:val="6699CC" w:themeColor="accent2"/>
          <w:kern w:val="32"/>
          <w:sz w:val="32"/>
          <w:szCs w:val="144"/>
          <w:lang w:eastAsia="zh-TW"/>
        </w:rPr>
        <mc:AlternateContent>
          <mc:Choice Requires="wps">
            <w:drawing>
              <wp:anchor distT="45720" distB="45720" distL="114300" distR="114300" simplePos="0" relativeHeight="251844096" behindDoc="0" locked="0" layoutInCell="1" allowOverlap="1" wp14:anchorId="603336D2" wp14:editId="6E2E29AE">
                <wp:simplePos x="0" y="0"/>
                <wp:positionH relativeFrom="margin">
                  <wp:posOffset>-773430</wp:posOffset>
                </wp:positionH>
                <wp:positionV relativeFrom="margin">
                  <wp:posOffset>6358890</wp:posOffset>
                </wp:positionV>
                <wp:extent cx="4053840" cy="3651885"/>
                <wp:effectExtent l="0" t="0" r="0" b="5715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3651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1FB14" w14:textId="77777777" w:rsidR="006433AC" w:rsidRDefault="006433AC" w:rsidP="004323FA">
                            <w:pPr>
                              <w:jc w:val="center"/>
                              <w:rPr>
                                <w:rFonts w:ascii="Adobe 繁黑體 Std B" w:eastAsia="Adobe 繁黑體 Std B" w:hAnsi="Adobe 繁黑體 Std B"/>
                                <w:sz w:val="96"/>
                                <w:szCs w:val="96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hint="eastAsia"/>
                                <w:sz w:val="96"/>
                                <w:szCs w:val="96"/>
                                <w:lang w:eastAsia="zh-TW"/>
                              </w:rPr>
                              <w:t>T</w:t>
                            </w:r>
                            <w:r>
                              <w:rPr>
                                <w:rFonts w:ascii="Adobe 繁黑體 Std B" w:eastAsia="Adobe 繁黑體 Std B" w:hAnsi="Adobe 繁黑體 Std B"/>
                                <w:sz w:val="96"/>
                                <w:szCs w:val="96"/>
                                <w:lang w:eastAsia="zh-TW"/>
                              </w:rPr>
                              <w:t xml:space="preserve">each </w:t>
                            </w:r>
                          </w:p>
                          <w:p w14:paraId="24CC6BCC" w14:textId="4BB174FD" w:rsidR="006433AC" w:rsidRDefault="006433AC" w:rsidP="004323FA">
                            <w:pPr>
                              <w:jc w:val="center"/>
                              <w:rPr>
                                <w:rFonts w:ascii="Adobe 繁黑體 Std B" w:eastAsia="Adobe 繁黑體 Std B" w:hAnsi="Adobe 繁黑體 Std B"/>
                                <w:sz w:val="96"/>
                                <w:szCs w:val="96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/>
                                <w:sz w:val="96"/>
                                <w:szCs w:val="96"/>
                                <w:lang w:eastAsia="zh-TW"/>
                              </w:rPr>
                              <w:t>Student</w:t>
                            </w:r>
                          </w:p>
                          <w:p w14:paraId="5EFBD974" w14:textId="28651A21" w:rsidR="006433AC" w:rsidRPr="004323FA" w:rsidRDefault="006433AC" w:rsidP="004323FA">
                            <w:pPr>
                              <w:jc w:val="center"/>
                              <w:rPr>
                                <w:rFonts w:ascii="Adobe 繁黑體 Std B" w:eastAsia="Adobe 繁黑體 Std B" w:hAnsi="Adobe 繁黑體 Std B" w:cs="新細明體"/>
                                <w:sz w:val="96"/>
                                <w:szCs w:val="96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hint="eastAsia"/>
                                <w:sz w:val="96"/>
                                <w:szCs w:val="96"/>
                                <w:lang w:eastAsia="zh-TW"/>
                              </w:rPr>
                              <w:t>L</w:t>
                            </w:r>
                            <w:r>
                              <w:rPr>
                                <w:rFonts w:ascii="Adobe 繁黑體 Std B" w:eastAsia="Adobe 繁黑體 Std B" w:hAnsi="Adobe 繁黑體 Std B"/>
                                <w:sz w:val="96"/>
                                <w:szCs w:val="96"/>
                                <w:lang w:eastAsia="zh-TW"/>
                              </w:rPr>
                              <w:t xml:space="preserve">earn </w:t>
                            </w:r>
                            <w:r>
                              <w:rPr>
                                <w:rFonts w:ascii="Adobe 繁黑體 Std B" w:eastAsia="Adobe 繁黑體 Std B" w:hAnsi="Adobe 繁黑體 Std B"/>
                                <w:sz w:val="96"/>
                                <w:szCs w:val="96"/>
                              </w:rPr>
                              <w:t>Think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03336D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margin-left:-60.9pt;margin-top:500.7pt;width:319.2pt;height:287.55pt;z-index:25184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" filled="f" stroked="f">
                <v:textbox>
                  <w:txbxContent>
                    <w:p w14:paraId="71E1FB14" w14:textId="77777777" w:rsidR="006433AC" w:rsidRDefault="006433AC" w:rsidP="004323FA">
                      <w:pPr>
                        <w:jc w:val="center"/>
                        <w:rPr>
                          <w:rFonts w:ascii="Adobe 繁黑體 Std B" w:eastAsia="Adobe 繁黑體 Std B" w:hAnsi="Adobe 繁黑體 Std B"/>
                          <w:sz w:val="96"/>
                          <w:szCs w:val="96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hint="eastAsia"/>
                          <w:sz w:val="96"/>
                          <w:szCs w:val="96"/>
                          <w:lang w:eastAsia="zh-TW"/>
                        </w:rPr>
                        <w:t>T</w:t>
                      </w:r>
                      <w:r>
                        <w:rPr>
                          <w:rFonts w:ascii="Adobe 繁黑體 Std B" w:eastAsia="Adobe 繁黑體 Std B" w:hAnsi="Adobe 繁黑體 Std B"/>
                          <w:sz w:val="96"/>
                          <w:szCs w:val="96"/>
                          <w:lang w:eastAsia="zh-TW"/>
                        </w:rPr>
                        <w:t xml:space="preserve">each </w:t>
                      </w:r>
                    </w:p>
                    <w:p w14:paraId="24CC6BCC" w14:textId="4BB174FD" w:rsidR="006433AC" w:rsidRDefault="006433AC" w:rsidP="004323FA">
                      <w:pPr>
                        <w:jc w:val="center"/>
                        <w:rPr>
                          <w:rFonts w:ascii="Adobe 繁黑體 Std B" w:eastAsia="Adobe 繁黑體 Std B" w:hAnsi="Adobe 繁黑體 Std B"/>
                          <w:sz w:val="96"/>
                          <w:szCs w:val="96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/>
                          <w:sz w:val="96"/>
                          <w:szCs w:val="96"/>
                          <w:lang w:eastAsia="zh-TW"/>
                        </w:rPr>
                        <w:t>Student</w:t>
                      </w:r>
                    </w:p>
                    <w:p w14:paraId="5EFBD974" w14:textId="28651A21" w:rsidR="006433AC" w:rsidRPr="004323FA" w:rsidRDefault="006433AC" w:rsidP="004323FA">
                      <w:pPr>
                        <w:jc w:val="center"/>
                        <w:rPr>
                          <w:rFonts w:ascii="Adobe 繁黑體 Std B" w:eastAsia="Adobe 繁黑體 Std B" w:hAnsi="Adobe 繁黑體 Std B" w:cs="新細明體"/>
                          <w:sz w:val="96"/>
                          <w:szCs w:val="96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hint="eastAsia"/>
                          <w:sz w:val="96"/>
                          <w:szCs w:val="96"/>
                          <w:lang w:eastAsia="zh-TW"/>
                        </w:rPr>
                        <w:t>L</w:t>
                      </w:r>
                      <w:r>
                        <w:rPr>
                          <w:rFonts w:ascii="Adobe 繁黑體 Std B" w:eastAsia="Adobe 繁黑體 Std B" w:hAnsi="Adobe 繁黑體 Std B"/>
                          <w:sz w:val="96"/>
                          <w:szCs w:val="96"/>
                          <w:lang w:eastAsia="zh-TW"/>
                        </w:rPr>
                        <w:t xml:space="preserve">earn </w:t>
                      </w:r>
                      <w:r>
                        <w:rPr>
                          <w:rFonts w:ascii="Adobe 繁黑體 Std B" w:eastAsia="Adobe 繁黑體 Std B" w:hAnsi="Adobe 繁黑體 Std B"/>
                          <w:sz w:val="96"/>
                          <w:szCs w:val="96"/>
                        </w:rPr>
                        <w:t>Think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17FF2"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4B25CC04" wp14:editId="4925F8C7">
                <wp:simplePos x="0" y="0"/>
                <wp:positionH relativeFrom="column">
                  <wp:posOffset>-1055370</wp:posOffset>
                </wp:positionH>
                <wp:positionV relativeFrom="paragraph">
                  <wp:posOffset>6096000</wp:posOffset>
                </wp:positionV>
                <wp:extent cx="4167505" cy="3249295"/>
                <wp:effectExtent l="0" t="0" r="4445" b="825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7505" cy="324929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D3AC08F" id="矩形 7" o:spid="_x0000_s1026" style="position:absolute;margin-left:-83.1pt;margin-top:480pt;width:328.15pt;height:255.85pt;z-index:25182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" fillcolor="#548dd4 [1951]" stroked="f" strokeweight="2pt"/>
            </w:pict>
          </mc:Fallback>
        </mc:AlternateContent>
      </w:r>
      <w:r w:rsidR="00C17FF2"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25151" behindDoc="0" locked="0" layoutInCell="1" allowOverlap="1" wp14:anchorId="082E1AC1" wp14:editId="228AD9A6">
                <wp:simplePos x="0" y="0"/>
                <wp:positionH relativeFrom="column">
                  <wp:posOffset>-539209</wp:posOffset>
                </wp:positionH>
                <wp:positionV relativeFrom="paragraph">
                  <wp:posOffset>9578583</wp:posOffset>
                </wp:positionV>
                <wp:extent cx="7458000" cy="179070"/>
                <wp:effectExtent l="76835" t="75565" r="67945" b="6794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458000" cy="1790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6BFF7D7" id="矩形 6" o:spid="_x0000_s1026" style="position:absolute;margin-left:-42.45pt;margin-top:754.2pt;width:587.25pt;height:14.1pt;rotation:90;z-index:251825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" fillcolor="black [3213]" stroked="f" strokeweight="2pt"/>
            </w:pict>
          </mc:Fallback>
        </mc:AlternateContent>
      </w:r>
      <w:r w:rsidR="00B507E3"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3472C7AF" wp14:editId="266DFD2D">
                <wp:simplePos x="0" y="0"/>
                <wp:positionH relativeFrom="column">
                  <wp:posOffset>-1120775</wp:posOffset>
                </wp:positionH>
                <wp:positionV relativeFrom="paragraph">
                  <wp:posOffset>2630805</wp:posOffset>
                </wp:positionV>
                <wp:extent cx="8258810" cy="175260"/>
                <wp:effectExtent l="76200" t="76200" r="104140" b="9144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8810" cy="1752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BF5FF8D" id="矩形 38" o:spid="_x0000_s1026" style="position:absolute;margin-left:-88.25pt;margin-top:207.15pt;width:650.3pt;height:13.8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" fillcolor="#0d0d0d [3069]" strokecolor="#1b2942 [1604]" strokeweight="2pt"/>
            </w:pict>
          </mc:Fallback>
        </mc:AlternateContent>
      </w:r>
      <w:r w:rsidR="00787DCA"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825664" behindDoc="0" locked="0" layoutInCell="1" allowOverlap="1" wp14:anchorId="282CE590" wp14:editId="57DE98F4">
                <wp:simplePos x="0" y="0"/>
                <wp:positionH relativeFrom="column">
                  <wp:posOffset>-628650</wp:posOffset>
                </wp:positionH>
                <wp:positionV relativeFrom="paragraph">
                  <wp:posOffset>2819342</wp:posOffset>
                </wp:positionV>
                <wp:extent cx="7766050" cy="3284855"/>
                <wp:effectExtent l="0" t="0" r="25400" b="1079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6050" cy="3284855"/>
                        </a:xfrm>
                        <a:prstGeom prst="rect">
                          <a:avLst/>
                        </a:prstGeom>
                        <a:solidFill>
                          <a:srgbClr val="B12B00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02876" w14:textId="77777777" w:rsidR="006433AC" w:rsidRPr="00BD6BA7" w:rsidRDefault="006433AC" w:rsidP="007A59F9">
                            <w:pPr>
                              <w:jc w:val="center"/>
                              <w:rPr>
                                <w:rFonts w:ascii="Adobe 繁黑體 Std B" w:eastAsia="Adobe 繁黑體 Std B" w:hAnsi="Adobe 繁黑體 Std B"/>
                                <w:color w:val="000000" w:themeColor="text1"/>
                                <w:sz w:val="144"/>
                                <w:szCs w:val="96"/>
                              </w:rPr>
                            </w:pPr>
                            <w:r w:rsidRPr="00BD6BA7">
                              <w:rPr>
                                <w:rFonts w:ascii="Adobe 繁黑體 Std B" w:eastAsia="Adobe 繁黑體 Std B" w:hAnsi="Adobe 繁黑體 Std B" w:hint="eastAsia"/>
                                <w:color w:val="000000" w:themeColor="text1"/>
                                <w:sz w:val="144"/>
                                <w:szCs w:val="96"/>
                              </w:rPr>
                              <w:t>邏輯思考積木</w:t>
                            </w:r>
                          </w:p>
                          <w:p w14:paraId="207D0877" w14:textId="77777777" w:rsidR="006433AC" w:rsidRPr="00BD6BA7" w:rsidRDefault="006433AC" w:rsidP="007A59F9">
                            <w:pPr>
                              <w:jc w:val="center"/>
                              <w:rPr>
                                <w:rFonts w:ascii="Adobe 繁黑體 Std B" w:eastAsia="Adobe 繁黑體 Std B" w:hAnsi="Adobe 繁黑體 Std B"/>
                                <w:color w:val="000000" w:themeColor="text1"/>
                                <w:sz w:val="144"/>
                                <w:szCs w:val="96"/>
                              </w:rPr>
                            </w:pPr>
                            <w:r w:rsidRPr="00BD6BA7">
                              <w:rPr>
                                <w:rFonts w:ascii="Adobe 繁黑體 Std B" w:eastAsia="Adobe 繁黑體 Std B" w:hAnsi="Adobe 繁黑體 Std B" w:hint="eastAsia"/>
                                <w:color w:val="000000" w:themeColor="text1"/>
                                <w:sz w:val="144"/>
                                <w:szCs w:val="96"/>
                              </w:rPr>
                              <w:t>學生操作手冊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2CE590" id="_x0000_s1028" type="#_x0000_t202" style="position:absolute;margin-left:-49.5pt;margin-top:222pt;width:611.5pt;height:258.65pt;z-index:25182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" fillcolor="#b12b00" strokecolor="black [3213]">
                <v:textbox>
                  <w:txbxContent>
                    <w:p w14:paraId="46E02876" w14:textId="77777777" w:rsidR="006433AC" w:rsidRPr="00BD6BA7" w:rsidRDefault="006433AC" w:rsidP="007A59F9">
                      <w:pPr>
                        <w:jc w:val="center"/>
                        <w:rPr>
                          <w:rFonts w:ascii="Adobe 繁黑體 Std B" w:eastAsia="Adobe 繁黑體 Std B" w:hAnsi="Adobe 繁黑體 Std B"/>
                          <w:color w:val="000000" w:themeColor="text1"/>
                          <w:sz w:val="144"/>
                          <w:szCs w:val="96"/>
                        </w:rPr>
                      </w:pPr>
                      <w:r w:rsidRPr="00BD6BA7">
                        <w:rPr>
                          <w:rFonts w:ascii="Adobe 繁黑體 Std B" w:eastAsia="Adobe 繁黑體 Std B" w:hAnsi="Adobe 繁黑體 Std B" w:hint="eastAsia"/>
                          <w:color w:val="000000" w:themeColor="text1"/>
                          <w:sz w:val="144"/>
                          <w:szCs w:val="96"/>
                        </w:rPr>
                        <w:t>邏輯思考積木</w:t>
                      </w:r>
                    </w:p>
                    <w:p w14:paraId="207D0877" w14:textId="77777777" w:rsidR="006433AC" w:rsidRPr="00BD6BA7" w:rsidRDefault="006433AC" w:rsidP="007A59F9">
                      <w:pPr>
                        <w:jc w:val="center"/>
                        <w:rPr>
                          <w:rFonts w:ascii="Adobe 繁黑體 Std B" w:eastAsia="Adobe 繁黑體 Std B" w:hAnsi="Adobe 繁黑體 Std B"/>
                          <w:color w:val="000000" w:themeColor="text1"/>
                          <w:sz w:val="144"/>
                          <w:szCs w:val="96"/>
                        </w:rPr>
                      </w:pPr>
                      <w:r w:rsidRPr="00BD6BA7">
                        <w:rPr>
                          <w:rFonts w:ascii="Adobe 繁黑體 Std B" w:eastAsia="Adobe 繁黑體 Std B" w:hAnsi="Adobe 繁黑體 Std B" w:hint="eastAsia"/>
                          <w:color w:val="000000" w:themeColor="text1"/>
                          <w:sz w:val="144"/>
                          <w:szCs w:val="96"/>
                        </w:rPr>
                        <w:t>學生操作手冊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7DCA"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0077923" wp14:editId="3D3B71F1">
                <wp:simplePos x="0" y="0"/>
                <wp:positionH relativeFrom="column">
                  <wp:posOffset>-1138555</wp:posOffset>
                </wp:positionH>
                <wp:positionV relativeFrom="paragraph">
                  <wp:posOffset>5937943</wp:posOffset>
                </wp:positionV>
                <wp:extent cx="8305800" cy="169545"/>
                <wp:effectExtent l="76200" t="76200" r="76200" b="7810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0" cy="16954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7A3EEF9" id="矩形 36" o:spid="_x0000_s1026" style="position:absolute;margin-left:-89.65pt;margin-top:467.55pt;width:654pt;height:13.3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" fillcolor="#0d0d0d [3069]" stroked="f" strokeweight="2pt"/>
            </w:pict>
          </mc:Fallback>
        </mc:AlternateContent>
      </w:r>
      <w:r w:rsidR="00787DCA" w:rsidRPr="00010EDB">
        <w:rPr>
          <w:rFonts w:ascii="微軟正黑體" w:eastAsia="微軟正黑體" w:hAnsi="微軟正黑體"/>
          <w:b/>
          <w:bCs/>
          <w:color w:val="6699CC" w:themeColor="accent2"/>
          <w:kern w:val="32"/>
          <w:sz w:val="32"/>
          <w:szCs w:val="144"/>
          <w:lang w:eastAsia="zh-TW"/>
        </w:rPr>
        <w:br w:type="page"/>
      </w:r>
    </w:p>
    <w:p w14:paraId="14102ABA" w14:textId="12038AD5" w:rsidR="00B70876" w:rsidRPr="00010EDB" w:rsidRDefault="00F62977" w:rsidP="001351ED">
      <w:pPr>
        <w:tabs>
          <w:tab w:val="left" w:pos="10260"/>
        </w:tabs>
        <w:jc w:val="center"/>
        <w:rPr>
          <w:rFonts w:ascii="微軟正黑體" w:eastAsia="微軟正黑體" w:hAnsi="微軟正黑體"/>
          <w:b/>
          <w:bCs/>
          <w:color w:val="6699CC" w:themeColor="accent2"/>
          <w:kern w:val="32"/>
          <w:sz w:val="52"/>
          <w:szCs w:val="240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kern w:val="32"/>
          <w:sz w:val="52"/>
          <w:szCs w:val="240"/>
          <w:lang w:eastAsia="zh-TW"/>
        </w:rPr>
        <w:lastRenderedPageBreak/>
        <w:t>目錄</w:t>
      </w:r>
    </w:p>
    <w:sdt>
      <w:sdtPr>
        <w:rPr>
          <w:rFonts w:ascii="微軟正黑體" w:eastAsia="微軟正黑體" w:hAnsi="微軟正黑體" w:cs="Times New Roman"/>
          <w:b/>
          <w:bCs/>
          <w:color w:val="548DD4" w:themeColor="text2" w:themeTint="99"/>
          <w:sz w:val="44"/>
          <w:szCs w:val="44"/>
          <w:lang w:val="zh-TW" w:eastAsia="ko-KR"/>
        </w:rPr>
        <w:id w:val="-2124672634"/>
        <w:docPartObj>
          <w:docPartGallery w:val="Table of Contents"/>
          <w:docPartUnique/>
        </w:docPartObj>
      </w:sdtPr>
      <w:sdtEndPr/>
      <w:sdtContent>
        <w:p w14:paraId="734F3553" w14:textId="465B894A" w:rsidR="0083196E" w:rsidRPr="00010EDB" w:rsidRDefault="0083196E">
          <w:pPr>
            <w:pStyle w:val="ad"/>
            <w:rPr>
              <w:rFonts w:ascii="微軟正黑體" w:eastAsia="微軟正黑體" w:hAnsi="微軟正黑體"/>
              <w:b/>
              <w:bCs/>
              <w:color w:val="6699CC" w:themeColor="accent2"/>
              <w:sz w:val="48"/>
              <w:szCs w:val="48"/>
            </w:rPr>
          </w:pPr>
          <w:r w:rsidRPr="00010EDB">
            <w:rPr>
              <w:rFonts w:ascii="微軟正黑體" w:eastAsia="微軟正黑體" w:hAnsi="微軟正黑體"/>
              <w:b/>
              <w:bCs/>
              <w:color w:val="548DD4" w:themeColor="text2" w:themeTint="99"/>
              <w:sz w:val="44"/>
              <w:szCs w:val="44"/>
              <w:lang w:val="zh-TW"/>
            </w:rPr>
            <w:t>內容</w:t>
          </w:r>
        </w:p>
        <w:p w14:paraId="0836DF1C" w14:textId="373B8E42" w:rsidR="00C27B6F" w:rsidRPr="00010EDB" w:rsidRDefault="0083196E">
          <w:pPr>
            <w:pStyle w:val="12"/>
            <w:tabs>
              <w:tab w:val="left" w:pos="480"/>
              <w:tab w:val="right" w:leader="dot" w:pos="10250"/>
            </w:tabs>
            <w:rPr>
              <w:rFonts w:ascii="微軟正黑體" w:eastAsia="微軟正黑體" w:hAnsi="微軟正黑體" w:cstheme="minorBidi"/>
              <w:b/>
              <w:bCs/>
              <w:noProof/>
              <w:color w:val="6699CC" w:themeColor="accent2"/>
              <w:kern w:val="2"/>
              <w:sz w:val="48"/>
              <w:szCs w:val="48"/>
              <w:lang w:eastAsia="zh-TW"/>
            </w:rPr>
          </w:pPr>
          <w:r w:rsidRPr="00010EDB">
            <w:rPr>
              <w:rFonts w:ascii="微軟正黑體" w:eastAsia="微軟正黑體" w:hAnsi="微軟正黑體"/>
              <w:b/>
              <w:bCs/>
              <w:color w:val="6699CC" w:themeColor="accent2"/>
              <w:sz w:val="48"/>
              <w:szCs w:val="48"/>
            </w:rPr>
            <w:fldChar w:fldCharType="begin"/>
          </w:r>
          <w:r w:rsidRPr="00010EDB">
            <w:rPr>
              <w:rFonts w:ascii="微軟正黑體" w:eastAsia="微軟正黑體" w:hAnsi="微軟正黑體"/>
              <w:b/>
              <w:bCs/>
              <w:color w:val="6699CC" w:themeColor="accent2"/>
              <w:sz w:val="48"/>
              <w:szCs w:val="48"/>
            </w:rPr>
            <w:instrText xml:space="preserve"> TOC \o "1-3" \h \z \u </w:instrText>
          </w:r>
          <w:r w:rsidRPr="00010EDB">
            <w:rPr>
              <w:rFonts w:ascii="微軟正黑體" w:eastAsia="微軟正黑體" w:hAnsi="微軟正黑體"/>
              <w:b/>
              <w:bCs/>
              <w:color w:val="6699CC" w:themeColor="accent2"/>
              <w:sz w:val="48"/>
              <w:szCs w:val="48"/>
            </w:rPr>
            <w:fldChar w:fldCharType="separate"/>
          </w:r>
          <w:hyperlink r:id="rId11" w:anchor="_Toc57658318" w:history="1">
            <w:r w:rsidR="00C27B6F" w:rsidRPr="00010EDB">
              <w:rPr>
                <w:rStyle w:val="a7"/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8"/>
                <w:szCs w:val="48"/>
              </w:rPr>
              <w:t>1.</w:t>
            </w:r>
            <w:r w:rsidR="00C27B6F" w:rsidRPr="00010EDB">
              <w:rPr>
                <w:rFonts w:ascii="微軟正黑體" w:eastAsia="微軟正黑體" w:hAnsi="微軟正黑體" w:cstheme="minorBidi"/>
                <w:b/>
                <w:bCs/>
                <w:noProof/>
                <w:color w:val="6699CC" w:themeColor="accent2"/>
                <w:kern w:val="2"/>
                <w:sz w:val="48"/>
                <w:szCs w:val="48"/>
                <w:lang w:eastAsia="zh-TW"/>
              </w:rPr>
              <w:tab/>
            </w:r>
            <w:r w:rsidR="00C27B6F" w:rsidRPr="00010EDB">
              <w:rPr>
                <w:rStyle w:val="a7"/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48"/>
                <w:szCs w:val="48"/>
              </w:rPr>
              <w:t>註冊名字</w:t>
            </w:r>
            <w:r w:rsidR="00C27B6F" w:rsidRPr="00010EDB">
              <w:rPr>
                <w:rStyle w:val="a7"/>
                <w:rFonts w:ascii="微軟正黑體" w:eastAsia="微軟正黑體" w:hAnsi="微軟正黑體" w:cs="新細明體" w:hint="eastAsia"/>
                <w:b/>
                <w:bCs/>
                <w:noProof/>
                <w:color w:val="6699CC" w:themeColor="accent2"/>
                <w:sz w:val="48"/>
                <w:szCs w:val="48"/>
                <w:lang w:eastAsia="zh-TW"/>
              </w:rPr>
              <w:t>跟</w:t>
            </w:r>
            <w:r w:rsidR="00C27B6F" w:rsidRPr="00010EDB">
              <w:rPr>
                <w:rStyle w:val="a7"/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8"/>
                <w:szCs w:val="48"/>
                <w:lang w:eastAsia="zh-TW"/>
              </w:rPr>
              <w:t>PIN</w:t>
            </w:r>
            <w:r w:rsidR="00C27B6F" w:rsidRPr="00010EDB">
              <w:rPr>
                <w:rStyle w:val="a7"/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48"/>
                <w:szCs w:val="48"/>
                <w:lang w:eastAsia="zh-TW"/>
              </w:rPr>
              <w:t>碼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ab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begin"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instrText xml:space="preserve"> PAGEREF _Toc57658318 \h </w:instrTex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separate"/>
            </w:r>
            <w:r w:rsidR="00CA66C8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>1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end"/>
            </w:r>
          </w:hyperlink>
        </w:p>
        <w:p w14:paraId="3C19FAA2" w14:textId="7F2C7253" w:rsidR="00C27B6F" w:rsidRPr="00010EDB" w:rsidRDefault="002B5543">
          <w:pPr>
            <w:pStyle w:val="12"/>
            <w:tabs>
              <w:tab w:val="left" w:pos="480"/>
              <w:tab w:val="right" w:leader="dot" w:pos="10250"/>
            </w:tabs>
            <w:rPr>
              <w:rFonts w:ascii="微軟正黑體" w:eastAsia="微軟正黑體" w:hAnsi="微軟正黑體" w:cstheme="minorBidi"/>
              <w:b/>
              <w:bCs/>
              <w:noProof/>
              <w:color w:val="6699CC" w:themeColor="accent2"/>
              <w:kern w:val="2"/>
              <w:sz w:val="48"/>
              <w:szCs w:val="48"/>
              <w:lang w:eastAsia="zh-TW"/>
            </w:rPr>
          </w:pPr>
          <w:hyperlink r:id="rId12" w:anchor="_Toc57658319" w:history="1">
            <w:r w:rsidR="00C27B6F" w:rsidRPr="00010EDB">
              <w:rPr>
                <w:rStyle w:val="a7"/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8"/>
                <w:szCs w:val="48"/>
              </w:rPr>
              <w:t>2.</w:t>
            </w:r>
            <w:r w:rsidR="00C27B6F" w:rsidRPr="00010EDB">
              <w:rPr>
                <w:rFonts w:ascii="微軟正黑體" w:eastAsia="微軟正黑體" w:hAnsi="微軟正黑體" w:cstheme="minorBidi"/>
                <w:b/>
                <w:bCs/>
                <w:noProof/>
                <w:color w:val="6699CC" w:themeColor="accent2"/>
                <w:kern w:val="2"/>
                <w:sz w:val="48"/>
                <w:szCs w:val="48"/>
                <w:lang w:eastAsia="zh-TW"/>
              </w:rPr>
              <w:tab/>
            </w:r>
            <w:r w:rsidR="00C27B6F" w:rsidRPr="00010EDB">
              <w:rPr>
                <w:rStyle w:val="a7"/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48"/>
                <w:szCs w:val="48"/>
              </w:rPr>
              <w:t>主題介紹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ab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begin"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instrText xml:space="preserve"> PAGEREF _Toc57658319 \h </w:instrTex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separate"/>
            </w:r>
            <w:r w:rsidR="00CA66C8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>3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end"/>
            </w:r>
          </w:hyperlink>
        </w:p>
        <w:p w14:paraId="4BB0DAF0" w14:textId="77D0833A" w:rsidR="00C27B6F" w:rsidRPr="00010EDB" w:rsidRDefault="002B5543">
          <w:pPr>
            <w:pStyle w:val="12"/>
            <w:tabs>
              <w:tab w:val="left" w:pos="480"/>
              <w:tab w:val="right" w:leader="dot" w:pos="10250"/>
            </w:tabs>
            <w:rPr>
              <w:rFonts w:ascii="微軟正黑體" w:eastAsia="微軟正黑體" w:hAnsi="微軟正黑體" w:cstheme="minorBidi"/>
              <w:b/>
              <w:bCs/>
              <w:noProof/>
              <w:color w:val="6699CC" w:themeColor="accent2"/>
              <w:kern w:val="2"/>
              <w:sz w:val="48"/>
              <w:szCs w:val="48"/>
              <w:lang w:eastAsia="zh-TW"/>
            </w:rPr>
          </w:pPr>
          <w:hyperlink r:id="rId13" w:anchor="_Toc57658320" w:history="1">
            <w:r w:rsidR="00C27B6F" w:rsidRPr="00010EDB">
              <w:rPr>
                <w:rStyle w:val="a7"/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8"/>
                <w:szCs w:val="48"/>
              </w:rPr>
              <w:t>3.</w:t>
            </w:r>
            <w:r w:rsidR="00C27B6F" w:rsidRPr="00010EDB">
              <w:rPr>
                <w:rFonts w:ascii="微軟正黑體" w:eastAsia="微軟正黑體" w:hAnsi="微軟正黑體" w:cstheme="minorBidi"/>
                <w:b/>
                <w:bCs/>
                <w:noProof/>
                <w:color w:val="6699CC" w:themeColor="accent2"/>
                <w:kern w:val="2"/>
                <w:sz w:val="48"/>
                <w:szCs w:val="48"/>
                <w:lang w:eastAsia="zh-TW"/>
              </w:rPr>
              <w:tab/>
            </w:r>
            <w:r w:rsidR="00C27B6F" w:rsidRPr="00010EDB">
              <w:rPr>
                <w:rStyle w:val="a7"/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48"/>
                <w:szCs w:val="48"/>
                <w:lang w:eastAsia="zh-TW"/>
              </w:rPr>
              <w:t>關卡內容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ab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begin"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instrText xml:space="preserve"> PAGEREF _Toc57658320 \h </w:instrTex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separate"/>
            </w:r>
            <w:r w:rsidR="00CA66C8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>8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end"/>
            </w:r>
          </w:hyperlink>
        </w:p>
        <w:p w14:paraId="5ACC0AF8" w14:textId="46C68F51" w:rsidR="00C27B6F" w:rsidRPr="00010EDB" w:rsidRDefault="002B5543">
          <w:pPr>
            <w:pStyle w:val="12"/>
            <w:tabs>
              <w:tab w:val="left" w:pos="480"/>
              <w:tab w:val="right" w:leader="dot" w:pos="10250"/>
            </w:tabs>
            <w:rPr>
              <w:rFonts w:ascii="微軟正黑體" w:eastAsia="微軟正黑體" w:hAnsi="微軟正黑體" w:cstheme="minorBidi"/>
              <w:b/>
              <w:bCs/>
              <w:noProof/>
              <w:color w:val="6699CC" w:themeColor="accent2"/>
              <w:kern w:val="2"/>
              <w:sz w:val="48"/>
              <w:szCs w:val="48"/>
              <w:lang w:eastAsia="zh-TW"/>
            </w:rPr>
          </w:pPr>
          <w:hyperlink r:id="rId14" w:anchor="_Toc57658321" w:history="1">
            <w:r w:rsidR="00C27B6F" w:rsidRPr="00010EDB">
              <w:rPr>
                <w:rStyle w:val="a7"/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8"/>
                <w:szCs w:val="48"/>
              </w:rPr>
              <w:t>4.</w:t>
            </w:r>
            <w:r w:rsidR="00C27B6F" w:rsidRPr="00010EDB">
              <w:rPr>
                <w:rFonts w:ascii="微軟正黑體" w:eastAsia="微軟正黑體" w:hAnsi="微軟正黑體" w:cstheme="minorBidi"/>
                <w:b/>
                <w:bCs/>
                <w:noProof/>
                <w:color w:val="6699CC" w:themeColor="accent2"/>
                <w:kern w:val="2"/>
                <w:sz w:val="48"/>
                <w:szCs w:val="48"/>
                <w:lang w:eastAsia="zh-TW"/>
              </w:rPr>
              <w:tab/>
            </w:r>
            <w:r w:rsidR="00C27B6F" w:rsidRPr="00010EDB">
              <w:rPr>
                <w:rStyle w:val="a7"/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48"/>
                <w:szCs w:val="48"/>
                <w:lang w:eastAsia="zh-TW"/>
              </w:rPr>
              <w:t>積木操作介紹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ab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begin"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instrText xml:space="preserve"> PAGEREF _Toc57658321 \h </w:instrTex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separate"/>
            </w:r>
            <w:r w:rsidR="00CA66C8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>15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end"/>
            </w:r>
          </w:hyperlink>
        </w:p>
        <w:p w14:paraId="60CDA781" w14:textId="0C38355E" w:rsidR="00C27B6F" w:rsidRPr="00010EDB" w:rsidRDefault="002B5543">
          <w:pPr>
            <w:pStyle w:val="12"/>
            <w:tabs>
              <w:tab w:val="left" w:pos="480"/>
              <w:tab w:val="right" w:leader="dot" w:pos="10250"/>
            </w:tabs>
            <w:rPr>
              <w:rFonts w:ascii="微軟正黑體" w:eastAsia="微軟正黑體" w:hAnsi="微軟正黑體" w:cstheme="minorBidi"/>
              <w:b/>
              <w:bCs/>
              <w:noProof/>
              <w:color w:val="6699CC" w:themeColor="accent2"/>
              <w:kern w:val="2"/>
              <w:sz w:val="48"/>
              <w:szCs w:val="48"/>
              <w:lang w:eastAsia="zh-TW"/>
            </w:rPr>
          </w:pPr>
          <w:hyperlink r:id="rId15" w:anchor="_Toc57658322" w:history="1">
            <w:r w:rsidR="00C27B6F" w:rsidRPr="00010EDB">
              <w:rPr>
                <w:rStyle w:val="a7"/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8"/>
                <w:szCs w:val="48"/>
              </w:rPr>
              <w:t>5.</w:t>
            </w:r>
            <w:r w:rsidR="00C27B6F" w:rsidRPr="00010EDB">
              <w:rPr>
                <w:rFonts w:ascii="微軟正黑體" w:eastAsia="微軟正黑體" w:hAnsi="微軟正黑體" w:cstheme="minorBidi"/>
                <w:b/>
                <w:bCs/>
                <w:noProof/>
                <w:color w:val="6699CC" w:themeColor="accent2"/>
                <w:kern w:val="2"/>
                <w:sz w:val="48"/>
                <w:szCs w:val="48"/>
                <w:lang w:eastAsia="zh-TW"/>
              </w:rPr>
              <w:tab/>
            </w:r>
            <w:r w:rsidR="00C27B6F" w:rsidRPr="00010EDB">
              <w:rPr>
                <w:rStyle w:val="a7"/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48"/>
                <w:szCs w:val="48"/>
                <w:lang w:eastAsia="zh-TW"/>
              </w:rPr>
              <w:t>障礙物介紹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ab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begin"/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instrText xml:space="preserve"> PAGEREF _Toc57658322 \h </w:instrTex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separate"/>
            </w:r>
            <w:r w:rsidR="00CA66C8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t>40</w:t>
            </w:r>
            <w:r w:rsidR="00C27B6F" w:rsidRPr="00010EDB">
              <w:rPr>
                <w:rFonts w:ascii="微軟正黑體" w:eastAsia="微軟正黑體" w:hAnsi="微軟正黑體"/>
                <w:b/>
                <w:bCs/>
                <w:noProof/>
                <w:webHidden/>
                <w:color w:val="6699CC" w:themeColor="accent2"/>
                <w:sz w:val="48"/>
                <w:szCs w:val="48"/>
              </w:rPr>
              <w:fldChar w:fldCharType="end"/>
            </w:r>
          </w:hyperlink>
        </w:p>
        <w:p w14:paraId="40BDAB70" w14:textId="4C9FF0C8" w:rsidR="0083196E" w:rsidRPr="00010EDB" w:rsidRDefault="0083196E">
          <w:pPr>
            <w:rPr>
              <w:rFonts w:ascii="微軟正黑體" w:eastAsia="微軟正黑體" w:hAnsi="微軟正黑體"/>
              <w:b/>
              <w:bCs/>
            </w:rPr>
          </w:pPr>
          <w:r w:rsidRPr="00010EDB">
            <w:rPr>
              <w:rFonts w:ascii="微軟正黑體" w:eastAsia="微軟正黑體" w:hAnsi="微軟正黑體"/>
              <w:b/>
              <w:bCs/>
              <w:color w:val="6699CC" w:themeColor="accent2"/>
              <w:sz w:val="48"/>
              <w:szCs w:val="48"/>
              <w:lang w:val="zh-TW"/>
            </w:rPr>
            <w:fldChar w:fldCharType="end"/>
          </w:r>
        </w:p>
      </w:sdtContent>
    </w:sdt>
    <w:p w14:paraId="148873C3" w14:textId="4903D46E" w:rsidR="004810BF" w:rsidRPr="00010EDB" w:rsidRDefault="004810BF" w:rsidP="00621866">
      <w:pPr>
        <w:pStyle w:val="ab"/>
        <w:numPr>
          <w:ilvl w:val="0"/>
          <w:numId w:val="3"/>
        </w:numPr>
        <w:tabs>
          <w:tab w:val="left" w:pos="10260"/>
        </w:tabs>
        <w:spacing w:line="276" w:lineRule="auto"/>
        <w:jc w:val="both"/>
        <w:rPr>
          <w:rFonts w:ascii="微軟正黑體" w:eastAsia="微軟正黑體" w:hAnsi="微軟正黑體"/>
          <w:b/>
          <w:bCs/>
          <w:sz w:val="32"/>
          <w:szCs w:val="22"/>
        </w:rPr>
        <w:sectPr w:rsidR="004810BF" w:rsidRPr="00010EDB" w:rsidSect="00660D54">
          <w:footerReference w:type="default" r:id="rId16"/>
          <w:pgSz w:w="12240" w:h="15840" w:code="1"/>
          <w:pgMar w:top="810" w:right="990" w:bottom="1620" w:left="990" w:header="360" w:footer="371" w:gutter="0"/>
          <w:pgNumType w:fmt="upperRoman"/>
          <w:cols w:space="708"/>
          <w:docGrid w:linePitch="360"/>
        </w:sectPr>
      </w:pPr>
    </w:p>
    <w:p w14:paraId="103B1350" w14:textId="77777777" w:rsidR="004A73BF" w:rsidRPr="00010EDB" w:rsidRDefault="007C61A8" w:rsidP="00B70876">
      <w:pPr>
        <w:tabs>
          <w:tab w:val="left" w:pos="10260"/>
        </w:tabs>
        <w:rPr>
          <w:rFonts w:ascii="微軟正黑體" w:eastAsia="微軟正黑體" w:hAnsi="微軟正黑體"/>
          <w:b/>
          <w:bCs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4588DBA4" wp14:editId="1AAB24A9">
                <wp:simplePos x="0" y="0"/>
                <wp:positionH relativeFrom="column">
                  <wp:posOffset>-10583</wp:posOffset>
                </wp:positionH>
                <wp:positionV relativeFrom="paragraph">
                  <wp:posOffset>-124884</wp:posOffset>
                </wp:positionV>
                <wp:extent cx="7341235" cy="753533"/>
                <wp:effectExtent l="0" t="0" r="0" b="88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1235" cy="75353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4A344" w14:textId="202DEF08" w:rsidR="006433AC" w:rsidRPr="00C27B6F" w:rsidRDefault="006433AC" w:rsidP="00621866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dobe 繁黑體 Std B" w:eastAsia="Adobe 繁黑體 Std B" w:hAnsi="Adobe 繁黑體 Std B"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</w:pPr>
                            <w:bookmarkStart w:id="0" w:name="_Toc57658318"/>
                            <w:r w:rsidRPr="00C27B6F">
                              <w:rPr>
                                <w:rFonts w:ascii="Adobe 繁黑體 Std B" w:eastAsia="Adobe 繁黑體 Std B" w:hAnsi="Adobe 繁黑體 Std B" w:hint="eastAsia"/>
                                <w:sz w:val="56"/>
                                <w:szCs w:val="56"/>
                              </w:rPr>
                              <w:t>註冊名字</w:t>
                            </w:r>
                            <w:r w:rsidRPr="00C27B6F">
                              <w:rPr>
                                <w:rFonts w:ascii="Adobe 繁黑體 Std B" w:eastAsia="Adobe 繁黑體 Std B" w:hAnsi="Adobe 繁黑體 Std B" w:cs="新細明體" w:hint="eastAsia"/>
                                <w:sz w:val="56"/>
                                <w:szCs w:val="56"/>
                                <w:lang w:eastAsia="zh-TW"/>
                              </w:rPr>
                              <w:t>跟</w:t>
                            </w:r>
                            <w:r w:rsidRPr="00C27B6F">
                              <w:rPr>
                                <w:rFonts w:ascii="Adobe 繁黑體 Std B" w:eastAsia="Adobe 繁黑體 Std B" w:hAnsi="Adobe 繁黑體 Std B" w:hint="eastAsia"/>
                                <w:sz w:val="56"/>
                                <w:szCs w:val="56"/>
                                <w:lang w:eastAsia="zh-TW"/>
                              </w:rPr>
                              <w:t>P</w:t>
                            </w:r>
                            <w:r w:rsidRPr="00C27B6F">
                              <w:rPr>
                                <w:rFonts w:ascii="Adobe 繁黑體 Std B" w:eastAsia="Adobe 繁黑體 Std B" w:hAnsi="Adobe 繁黑體 Std B"/>
                                <w:sz w:val="56"/>
                                <w:szCs w:val="56"/>
                                <w:lang w:eastAsia="zh-TW"/>
                              </w:rPr>
                              <w:t>IN</w:t>
                            </w:r>
                            <w:r w:rsidRPr="00C27B6F">
                              <w:rPr>
                                <w:rFonts w:ascii="Adobe 繁黑體 Std B" w:eastAsia="Adobe 繁黑體 Std B" w:hAnsi="Adobe 繁黑體 Std B" w:hint="eastAsia"/>
                                <w:sz w:val="56"/>
                                <w:szCs w:val="56"/>
                                <w:lang w:eastAsia="zh-TW"/>
                              </w:rPr>
                              <w:t>碼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588DBA4" id="Rectangle 11" o:spid="_x0000_s1029" style="position:absolute;margin-left:-.85pt;margin-top:-9.85pt;width:578.05pt;height:59.35pt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" fillcolor="#548dd4 [1951]" stroked="f" strokeweight="2pt">
                <v:textbox>
                  <w:txbxContent>
                    <w:p w14:paraId="6124A344" w14:textId="202DEF08" w:rsidR="006433AC" w:rsidRPr="00C27B6F" w:rsidRDefault="006433AC" w:rsidP="00621866">
                      <w:pPr>
                        <w:pStyle w:val="1"/>
                        <w:numPr>
                          <w:ilvl w:val="0"/>
                          <w:numId w:val="1"/>
                        </w:numPr>
                        <w:rPr>
                          <w:rFonts w:ascii="Adobe 繁黑體 Std B" w:eastAsia="Adobe 繁黑體 Std B" w:hAnsi="Adobe 繁黑體 Std B"/>
                          <w:color w:val="FFFFFF" w:themeColor="background1"/>
                          <w:sz w:val="56"/>
                          <w:szCs w:val="56"/>
                          <w:u w:val="single"/>
                        </w:rPr>
                      </w:pPr>
                      <w:bookmarkStart w:id="1" w:name="_Toc57658318"/>
                      <w:r w:rsidRPr="00C27B6F">
                        <w:rPr>
                          <w:rFonts w:ascii="Adobe 繁黑體 Std B" w:eastAsia="Adobe 繁黑體 Std B" w:hAnsi="Adobe 繁黑體 Std B" w:hint="eastAsia"/>
                          <w:sz w:val="56"/>
                          <w:szCs w:val="56"/>
                        </w:rPr>
                        <w:t>註冊名字</w:t>
                      </w:r>
                      <w:r w:rsidRPr="00C27B6F">
                        <w:rPr>
                          <w:rFonts w:ascii="Adobe 繁黑體 Std B" w:eastAsia="Adobe 繁黑體 Std B" w:hAnsi="Adobe 繁黑體 Std B" w:cs="新細明體" w:hint="eastAsia"/>
                          <w:sz w:val="56"/>
                          <w:szCs w:val="56"/>
                          <w:lang w:eastAsia="zh-TW"/>
                        </w:rPr>
                        <w:t>跟</w:t>
                      </w:r>
                      <w:r w:rsidRPr="00C27B6F">
                        <w:rPr>
                          <w:rFonts w:ascii="Adobe 繁黑體 Std B" w:eastAsia="Adobe 繁黑體 Std B" w:hAnsi="Adobe 繁黑體 Std B" w:hint="eastAsia"/>
                          <w:sz w:val="56"/>
                          <w:szCs w:val="56"/>
                          <w:lang w:eastAsia="zh-TW"/>
                        </w:rPr>
                        <w:t>P</w:t>
                      </w:r>
                      <w:r w:rsidRPr="00C27B6F">
                        <w:rPr>
                          <w:rFonts w:ascii="Adobe 繁黑體 Std B" w:eastAsia="Adobe 繁黑體 Std B" w:hAnsi="Adobe 繁黑體 Std B"/>
                          <w:sz w:val="56"/>
                          <w:szCs w:val="56"/>
                          <w:lang w:eastAsia="zh-TW"/>
                        </w:rPr>
                        <w:t>IN</w:t>
                      </w:r>
                      <w:r w:rsidRPr="00C27B6F">
                        <w:rPr>
                          <w:rFonts w:ascii="Adobe 繁黑體 Std B" w:eastAsia="Adobe 繁黑體 Std B" w:hAnsi="Adobe 繁黑體 Std B" w:hint="eastAsia"/>
                          <w:sz w:val="56"/>
                          <w:szCs w:val="56"/>
                          <w:lang w:eastAsia="zh-TW"/>
                        </w:rPr>
                        <w:t>碼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</w:p>
    <w:p w14:paraId="4560AA45" w14:textId="2407D738" w:rsidR="004A73BF" w:rsidRPr="00010EDB" w:rsidRDefault="004A73BF" w:rsidP="00B70876">
      <w:pPr>
        <w:tabs>
          <w:tab w:val="left" w:pos="360"/>
          <w:tab w:val="left" w:pos="10260"/>
          <w:tab w:val="left" w:pos="11520"/>
          <w:tab w:val="left" w:pos="12060"/>
        </w:tabs>
        <w:rPr>
          <w:rFonts w:ascii="微軟正黑體" w:eastAsia="微軟正黑體" w:hAnsi="微軟正黑體"/>
          <w:b/>
          <w:bCs/>
          <w:sz w:val="32"/>
          <w:szCs w:val="28"/>
        </w:rPr>
      </w:pPr>
    </w:p>
    <w:p w14:paraId="3EB853FD" w14:textId="77777777" w:rsidR="00A87BD2" w:rsidRPr="00010EDB" w:rsidRDefault="00A87BD2" w:rsidP="00A87BD2">
      <w:pPr>
        <w:pStyle w:val="MyHeadtitle"/>
        <w:spacing w:before="0" w:after="0" w:line="276" w:lineRule="auto"/>
        <w:jc w:val="both"/>
        <w:rPr>
          <w:rFonts w:ascii="微軟正黑體" w:eastAsia="微軟正黑體" w:hAnsi="微軟正黑體" w:cs="Times New Roman"/>
          <w:color w:val="6699CC" w:themeColor="accent2"/>
          <w:sz w:val="32"/>
          <w:szCs w:val="28"/>
        </w:rPr>
        <w:sectPr w:rsidR="00A87BD2" w:rsidRPr="00010EDB" w:rsidSect="00660D54">
          <w:footerReference w:type="default" r:id="rId17"/>
          <w:pgSz w:w="12240" w:h="15840" w:code="1"/>
          <w:pgMar w:top="810" w:right="990" w:bottom="1620" w:left="990" w:header="360" w:footer="371" w:gutter="0"/>
          <w:pgNumType w:start="1"/>
          <w:cols w:space="708"/>
          <w:docGrid w:linePitch="360"/>
        </w:sectPr>
      </w:pPr>
    </w:p>
    <w:p w14:paraId="3ADC43E4" w14:textId="70D11AA3" w:rsidR="00AD2A54" w:rsidRPr="00010EDB" w:rsidRDefault="00210DF8" w:rsidP="00AD2A54">
      <w:pPr>
        <w:pStyle w:val="ab"/>
        <w:tabs>
          <w:tab w:val="left" w:pos="10260"/>
        </w:tabs>
        <w:spacing w:line="276" w:lineRule="auto"/>
        <w:ind w:left="0" w:firstLineChars="200" w:firstLine="64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lastRenderedPageBreak/>
        <w:t>首先</w:t>
      </w:r>
      <w:r w:rsidR="0071798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71798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請</w:t>
      </w:r>
      <w:r w:rsidR="0071798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輸</w:t>
      </w:r>
      <w:r w:rsidR="0071798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入</w:t>
      </w:r>
      <w:r w:rsidR="0071798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較容</w:t>
      </w:r>
      <w:r w:rsidR="0071798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易記憶</w:t>
      </w:r>
      <w:r w:rsidR="00371ECB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的名字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進</w:t>
      </w:r>
      <w:r w:rsidR="00422663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行註冊</w:t>
      </w:r>
      <w:r w:rsidR="0071798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。請注</w:t>
      </w:r>
      <w:r w:rsidR="0071798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意</w:t>
      </w:r>
      <w:r w:rsidR="0071798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!日</w:t>
      </w:r>
      <w:r w:rsidR="0071798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後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若</w:t>
      </w:r>
      <w:r w:rsidR="00422663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是</w:t>
      </w:r>
      <w:r w:rsidR="00AD2A54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忘記</w:t>
      </w:r>
      <w:r w:rsidR="00937D12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自己的名字，</w:t>
      </w:r>
      <w:r w:rsidR="00E65D77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等</w:t>
      </w:r>
      <w:r w:rsidR="00E65D77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同於遺失個人的</w:t>
      </w:r>
      <w:r w:rsidR="00937D12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學習歷程</w:t>
      </w:r>
      <w:r w:rsidR="00AD2A54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65437AC9" w14:textId="74B72B0E" w:rsidR="00A75473" w:rsidRPr="00010EDB" w:rsidRDefault="001359A6" w:rsidP="001359A6">
      <w:pPr>
        <w:pStyle w:val="ab"/>
        <w:tabs>
          <w:tab w:val="left" w:pos="10260"/>
        </w:tabs>
        <w:spacing w:line="276" w:lineRule="auto"/>
        <w:ind w:left="0"/>
        <w:jc w:val="center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7A97EC8C" wp14:editId="2813BDCA">
                <wp:simplePos x="0" y="0"/>
                <wp:positionH relativeFrom="column">
                  <wp:posOffset>285750</wp:posOffset>
                </wp:positionH>
                <wp:positionV relativeFrom="paragraph">
                  <wp:posOffset>1217930</wp:posOffset>
                </wp:positionV>
                <wp:extent cx="1962150" cy="320040"/>
                <wp:effectExtent l="0" t="0" r="0" b="38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1178A0" w14:textId="55100C19" w:rsidR="006433AC" w:rsidRPr="00E23844" w:rsidRDefault="006433AC" w:rsidP="00E23844">
                            <w:pPr>
                              <w:jc w:val="center"/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請</w:t>
                            </w:r>
                            <w:r w:rsidRPr="00E23844"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輸入</w:t>
                            </w: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課</w:t>
                            </w:r>
                            <w:r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  <w:t>程</w:t>
                            </w: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P</w:t>
                            </w:r>
                            <w:r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  <w:t>IN</w:t>
                            </w: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碼</w:t>
                            </w:r>
                          </w:p>
                          <w:p w14:paraId="494D7C39" w14:textId="77777777" w:rsidR="006433AC" w:rsidRDefault="006433AC"/>
                          <w:p w14:paraId="0157E22E" w14:textId="3CA37857" w:rsidR="006433AC" w:rsidRPr="00E23844" w:rsidRDefault="006433AC" w:rsidP="00E23844">
                            <w:pPr>
                              <w:jc w:val="center"/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這是</w:t>
                            </w:r>
                            <w:r w:rsidRPr="00E23844"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要輸入</w:t>
                            </w: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班上P</w:t>
                            </w:r>
                            <w:r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  <w:t>IN</w:t>
                            </w: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碼</w:t>
                            </w:r>
                            <w:r w:rsidRPr="00E23844"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97EC8C" id="文字方塊 29" o:spid="_x0000_s1030" type="#_x0000_t202" style="position:absolute;left:0;text-align:left;margin-left:22.5pt;margin-top:95.9pt;width:154.5pt;height:25.2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" filled="f" stroked="f" strokeweight=".5pt">
                <v:textbox>
                  <w:txbxContent>
                    <w:p w14:paraId="501178A0" w14:textId="55100C19" w:rsidR="006433AC" w:rsidRPr="00E23844" w:rsidRDefault="006433AC" w:rsidP="00E23844">
                      <w:pPr>
                        <w:jc w:val="center"/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請</w:t>
                      </w:r>
                      <w:r w:rsidRPr="00E23844"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輸入</w:t>
                      </w: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課</w:t>
                      </w:r>
                      <w:r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  <w:t>程</w:t>
                      </w: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P</w:t>
                      </w:r>
                      <w:r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  <w:t>IN</w:t>
                      </w: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碼</w:t>
                      </w:r>
                    </w:p>
                    <w:p w14:paraId="494D7C39" w14:textId="77777777" w:rsidR="006433AC" w:rsidRDefault="006433AC"/>
                    <w:p w14:paraId="0157E22E" w14:textId="3CA37857" w:rsidR="006433AC" w:rsidRPr="00E23844" w:rsidRDefault="006433AC" w:rsidP="00E23844">
                      <w:pPr>
                        <w:jc w:val="center"/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這是</w:t>
                      </w:r>
                      <w:r w:rsidRPr="00E23844"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要輸入</w:t>
                      </w: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班上P</w:t>
                      </w:r>
                      <w:r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  <w:t>IN</w:t>
                      </w: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碼</w:t>
                      </w:r>
                      <w:r w:rsidRPr="00E23844"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歐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24AA3BD" wp14:editId="487B840B">
                <wp:simplePos x="0" y="0"/>
                <wp:positionH relativeFrom="column">
                  <wp:posOffset>289560</wp:posOffset>
                </wp:positionH>
                <wp:positionV relativeFrom="paragraph">
                  <wp:posOffset>786130</wp:posOffset>
                </wp:positionV>
                <wp:extent cx="1973580" cy="320040"/>
                <wp:effectExtent l="0" t="0" r="0" b="38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1B659" w14:textId="627A8833" w:rsidR="006433AC" w:rsidRPr="00E23844" w:rsidRDefault="006433AC" w:rsidP="00E23844">
                            <w:pPr>
                              <w:jc w:val="center"/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請</w:t>
                            </w:r>
                            <w:r w:rsidRPr="00E23844"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輸入自己的名字</w:t>
                            </w:r>
                          </w:p>
                          <w:p w14:paraId="4C1D7D3A" w14:textId="77777777" w:rsidR="006433AC" w:rsidRDefault="006433AC"/>
                          <w:p w14:paraId="7E0043F5" w14:textId="2259EE84" w:rsidR="006433AC" w:rsidRPr="00E23844" w:rsidRDefault="006433AC" w:rsidP="00E23844">
                            <w:pPr>
                              <w:jc w:val="center"/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這是</w:t>
                            </w:r>
                            <w:r w:rsidRPr="00E23844"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要輸入自己的名字歐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4AA3BD" id="文字方塊 28" o:spid="_x0000_s1031" type="#_x0000_t202" style="position:absolute;left:0;text-align:left;margin-left:22.8pt;margin-top:61.9pt;width:155.4pt;height:25.2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" filled="f" stroked="f" strokeweight=".5pt">
                <v:textbox>
                  <w:txbxContent>
                    <w:p w14:paraId="76E1B659" w14:textId="627A8833" w:rsidR="006433AC" w:rsidRPr="00E23844" w:rsidRDefault="006433AC" w:rsidP="00E23844">
                      <w:pPr>
                        <w:jc w:val="center"/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請</w:t>
                      </w:r>
                      <w:r w:rsidRPr="00E23844"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輸入自己的名字</w:t>
                      </w:r>
                    </w:p>
                    <w:p w14:paraId="4C1D7D3A" w14:textId="77777777" w:rsidR="006433AC" w:rsidRDefault="006433AC"/>
                    <w:p w14:paraId="7E0043F5" w14:textId="2259EE84" w:rsidR="006433AC" w:rsidRPr="00E23844" w:rsidRDefault="006433AC" w:rsidP="00E23844">
                      <w:pPr>
                        <w:jc w:val="center"/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這是</w:t>
                      </w:r>
                      <w:r w:rsidRPr="00E23844"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要輸入自己的名字歐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F02770B" wp14:editId="602DC14F">
                <wp:simplePos x="0" y="0"/>
                <wp:positionH relativeFrom="column">
                  <wp:posOffset>2331720</wp:posOffset>
                </wp:positionH>
                <wp:positionV relativeFrom="paragraph">
                  <wp:posOffset>1205230</wp:posOffset>
                </wp:positionV>
                <wp:extent cx="1828800" cy="365760"/>
                <wp:effectExtent l="0" t="0" r="19050" b="15240"/>
                <wp:wrapNone/>
                <wp:docPr id="30" name="矩形 30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31F2177" id="矩形 30" o:spid="_x0000_s1026" alt="這是輸入自己名字&#10;" style="position:absolute;margin-left:183.6pt;margin-top:94.9pt;width:2in;height:28.8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5F57EAA6" wp14:editId="1D02ACDD">
                <wp:simplePos x="0" y="0"/>
                <wp:positionH relativeFrom="column">
                  <wp:posOffset>2332143</wp:posOffset>
                </wp:positionH>
                <wp:positionV relativeFrom="paragraph">
                  <wp:posOffset>756074</wp:posOffset>
                </wp:positionV>
                <wp:extent cx="1828800" cy="365760"/>
                <wp:effectExtent l="0" t="0" r="19050" b="15240"/>
                <wp:wrapNone/>
                <wp:docPr id="25" name="矩形 25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1B90B4B" id="矩形 25" o:spid="_x0000_s1026" alt="這是輸入自己名字&#10;" style="position:absolute;margin-left:183.65pt;margin-top:59.55pt;width:2in;height:28.8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" filled="f" strokecolor="red" strokeweight="2pt"/>
            </w:pict>
          </mc:Fallback>
        </mc:AlternateContent>
      </w:r>
      <w:r w:rsidR="00A75473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1426DC7B" wp14:editId="75CD32EB">
            <wp:extent cx="5854700" cy="2811511"/>
            <wp:effectExtent l="0" t="0" r="0" b="508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81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00F1" w14:textId="08D266BA" w:rsidR="00210DF8" w:rsidRPr="00010EDB" w:rsidRDefault="00210DF8" w:rsidP="00C52E3D">
      <w:pPr>
        <w:pStyle w:val="ab"/>
        <w:tabs>
          <w:tab w:val="left" w:pos="10260"/>
        </w:tabs>
        <w:spacing w:line="276" w:lineRule="auto"/>
        <w:ind w:left="0" w:firstLineChars="200" w:firstLine="64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註冊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完畢</w:t>
      </w:r>
      <w:r w:rsidR="00422663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之後</w:t>
      </w:r>
      <w:r w:rsidR="00422663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，請</w:t>
      </w:r>
      <w:r w:rsidR="00422663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重新</w:t>
      </w:r>
      <w:r w:rsidR="009E34F7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「輸入你的名字」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和「</w:t>
      </w:r>
      <w:r w:rsidR="00C776AA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課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程</w:t>
      </w:r>
      <w:r w:rsidR="00C776AA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PIN碼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」</w:t>
      </w:r>
      <w:r w:rsidR="001359A6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，再按下「進入房間」</w:t>
      </w:r>
      <w:r w:rsidR="00C776AA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這樣</w:t>
      </w:r>
      <w:r w:rsidR="00C776AA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就能拿到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「</w:t>
      </w:r>
      <w:r w:rsidR="00422663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進入房間」</w:t>
      </w:r>
      <w:r w:rsidR="00C776AA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的PIN碼</w:t>
      </w:r>
      <w:r w:rsidR="00422663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18560E59" w14:textId="09F70099" w:rsidR="00B759FE" w:rsidRPr="00010EDB" w:rsidRDefault="00822AB4" w:rsidP="001359A6">
      <w:pPr>
        <w:pStyle w:val="ab"/>
        <w:spacing w:line="276" w:lineRule="auto"/>
        <w:ind w:left="0"/>
        <w:jc w:val="center"/>
        <w:rPr>
          <w:rFonts w:ascii="微軟正黑體" w:eastAsia="微軟正黑體" w:hAnsi="微軟正黑體"/>
          <w:b/>
          <w:bCs/>
          <w:noProof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73158710" wp14:editId="40EB8BDD">
                <wp:simplePos x="0" y="0"/>
                <wp:positionH relativeFrom="column">
                  <wp:posOffset>768350</wp:posOffset>
                </wp:positionH>
                <wp:positionV relativeFrom="paragraph">
                  <wp:posOffset>1408007</wp:posOffset>
                </wp:positionV>
                <wp:extent cx="1609090" cy="643466"/>
                <wp:effectExtent l="0" t="0" r="0" b="4445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090" cy="643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F7BFC" w14:textId="77777777" w:rsidR="006433AC" w:rsidRDefault="006433AC" w:rsidP="00822AB4">
                            <w:pPr>
                              <w:jc w:val="center"/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要按下進入房間</w:t>
                            </w:r>
                          </w:p>
                          <w:p w14:paraId="19247AC5" w14:textId="41615388" w:rsidR="006433AC" w:rsidRPr="00E23844" w:rsidRDefault="006433AC" w:rsidP="00822AB4">
                            <w:pPr>
                              <w:jc w:val="center"/>
                              <w:rPr>
                                <w:rFonts w:ascii="Adobe 繁黑體 Std B" w:eastAsia="Adobe 繁黑體 Std B" w:hAnsi="Adobe 繁黑體 Std B" w:cs="新細明體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才能拿到PIN</w:t>
                            </w:r>
                            <w:r w:rsidR="00960870">
                              <w:rPr>
                                <w:rFonts w:ascii="Adobe 繁黑體 Std B" w:eastAsia="Adobe 繁黑體 Std B" w:hAnsi="Adobe 繁黑體 Std B" w:cs="新細明體" w:hint="eastAsia"/>
                                <w:lang w:eastAsia="zh-TW"/>
                              </w:rPr>
                              <w:t>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158710" id="文字方塊 8" o:spid="_x0000_s1032" type="#_x0000_t202" style="position:absolute;left:0;text-align:left;margin-left:60.5pt;margin-top:110.85pt;width:126.7pt;height:50.6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" filled="f" stroked="f" strokeweight=".5pt">
                <v:textbox>
                  <w:txbxContent>
                    <w:p w14:paraId="7B5F7BFC" w14:textId="77777777" w:rsidR="006433AC" w:rsidRDefault="006433AC" w:rsidP="00822AB4">
                      <w:pPr>
                        <w:jc w:val="center"/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要按下進入房間</w:t>
                      </w:r>
                    </w:p>
                    <w:p w14:paraId="19247AC5" w14:textId="41615388" w:rsidR="006433AC" w:rsidRPr="00E23844" w:rsidRDefault="006433AC" w:rsidP="00822AB4">
                      <w:pPr>
                        <w:jc w:val="center"/>
                        <w:rPr>
                          <w:rFonts w:ascii="Adobe 繁黑體 Std B" w:eastAsia="Adobe 繁黑體 Std B" w:hAnsi="Adobe 繁黑體 Std B" w:cs="新細明體"/>
                          <w:lang w:eastAsia="zh-TW"/>
                        </w:rPr>
                      </w:pPr>
                      <w:r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才能拿到PIN</w:t>
                      </w:r>
                      <w:r w:rsidR="00960870">
                        <w:rPr>
                          <w:rFonts w:ascii="Adobe 繁黑體 Std B" w:eastAsia="Adobe 繁黑體 Std B" w:hAnsi="Adobe 繁黑體 Std B" w:cs="新細明體" w:hint="eastAsia"/>
                          <w:lang w:eastAsia="zh-TW"/>
                        </w:rPr>
                        <w:t>碼</w:t>
                      </w:r>
                    </w:p>
                  </w:txbxContent>
                </v:textbox>
              </v:shape>
            </w:pict>
          </mc:Fallback>
        </mc:AlternateContent>
      </w:r>
      <w:r w:rsidR="001274F5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3E066A63" wp14:editId="7440012A">
                <wp:simplePos x="0" y="0"/>
                <wp:positionH relativeFrom="column">
                  <wp:posOffset>2335530</wp:posOffset>
                </wp:positionH>
                <wp:positionV relativeFrom="paragraph">
                  <wp:posOffset>1564852</wp:posOffset>
                </wp:positionV>
                <wp:extent cx="1828800" cy="365760"/>
                <wp:effectExtent l="0" t="0" r="19050" b="15240"/>
                <wp:wrapNone/>
                <wp:docPr id="45" name="矩形 45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69E5A9B" id="矩形 45" o:spid="_x0000_s1026" alt="這是輸入自己名字&#10;" style="position:absolute;margin-left:183.9pt;margin-top:123.2pt;width:2in;height:28.8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" filled="f" strokecolor="red" strokeweight="2pt"/>
            </w:pict>
          </mc:Fallback>
        </mc:AlternateContent>
      </w:r>
      <w:r w:rsidR="00D41BA1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3E3E0286" wp14:editId="2DD6F20B">
            <wp:extent cx="5854056" cy="2792943"/>
            <wp:effectExtent l="0" t="0" r="0" b="76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056" cy="279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2F7" w14:textId="4093F993" w:rsidR="005E2D0E" w:rsidRPr="00010EDB" w:rsidRDefault="005E2D0E" w:rsidP="001359A6">
      <w:pPr>
        <w:pStyle w:val="ab"/>
        <w:spacing w:line="276" w:lineRule="auto"/>
        <w:ind w:left="0"/>
        <w:jc w:val="center"/>
        <w:rPr>
          <w:rFonts w:ascii="微軟正黑體" w:eastAsia="微軟正黑體" w:hAnsi="微軟正黑體"/>
          <w:b/>
          <w:bCs/>
          <w:noProof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</w:rPr>
        <w:br w:type="page"/>
      </w:r>
    </w:p>
    <w:p w14:paraId="314B5D79" w14:textId="628203B8" w:rsidR="00960870" w:rsidRPr="00010EDB" w:rsidRDefault="000079C7" w:rsidP="00960870">
      <w:pPr>
        <w:pStyle w:val="ab"/>
        <w:spacing w:line="276" w:lineRule="auto"/>
        <w:ind w:left="0"/>
        <w:rPr>
          <w:rFonts w:ascii="微軟正黑體" w:eastAsia="微軟正黑體" w:hAnsi="微軟正黑體"/>
          <w:b/>
          <w:bCs/>
          <w:noProof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3A392014" wp14:editId="3B0CF6C7">
                <wp:simplePos x="0" y="0"/>
                <wp:positionH relativeFrom="column">
                  <wp:posOffset>3615070</wp:posOffset>
                </wp:positionH>
                <wp:positionV relativeFrom="paragraph">
                  <wp:posOffset>1297173</wp:posOffset>
                </wp:positionV>
                <wp:extent cx="632460" cy="116678"/>
                <wp:effectExtent l="0" t="0" r="0" b="0"/>
                <wp:wrapNone/>
                <wp:docPr id="46" name="矩形 46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16678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29AC2D6" id="矩形 46" o:spid="_x0000_s1026" alt="這是輸入自己名字&#10;" style="position:absolute;margin-left:284.65pt;margin-top:102.15pt;width:49.8pt;height:9.2pt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" fillcolor="#ffc000" stroked="f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56B9F3B6" wp14:editId="5F2D599B">
            <wp:extent cx="6515100" cy="309435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396" w14:textId="647CE075" w:rsidR="000079C7" w:rsidRPr="00010EDB" w:rsidRDefault="000079C7" w:rsidP="000079C7">
      <w:pPr>
        <w:pStyle w:val="ab"/>
        <w:tabs>
          <w:tab w:val="left" w:pos="10260"/>
        </w:tabs>
        <w:spacing w:line="276" w:lineRule="auto"/>
        <w:ind w:left="0" w:firstLineChars="200" w:firstLine="64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日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後進行登入，請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輸入「自己的名字」和「PIN碼」，以確保本人進入遊戲。</w:t>
      </w:r>
    </w:p>
    <w:p w14:paraId="16840138" w14:textId="30D5A40E" w:rsidR="000079C7" w:rsidRPr="00010EDB" w:rsidRDefault="000079C7" w:rsidP="000079C7">
      <w:pPr>
        <w:pStyle w:val="ab"/>
        <w:tabs>
          <w:tab w:val="left" w:pos="10260"/>
        </w:tabs>
        <w:spacing w:line="276" w:lineRule="auto"/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789F28AF" wp14:editId="712CAD82">
                <wp:simplePos x="0" y="0"/>
                <wp:positionH relativeFrom="column">
                  <wp:posOffset>3474085</wp:posOffset>
                </wp:positionH>
                <wp:positionV relativeFrom="paragraph">
                  <wp:posOffset>1014257</wp:posOffset>
                </wp:positionV>
                <wp:extent cx="478465" cy="74428"/>
                <wp:effectExtent l="0" t="0" r="0" b="1905"/>
                <wp:wrapNone/>
                <wp:docPr id="12" name="矩形 12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65" cy="74428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F2134E5" id="矩形 12" o:spid="_x0000_s1026" alt="這是輸入自己名字&#10;" style="position:absolute;margin-left:273.55pt;margin-top:79.85pt;width:37.65pt;height:5.85pt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" fillcolor="#ffc000" stroked="f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0FCEBE74" wp14:editId="7D8891D8">
                <wp:simplePos x="0" y="0"/>
                <wp:positionH relativeFrom="column">
                  <wp:posOffset>2312346</wp:posOffset>
                </wp:positionH>
                <wp:positionV relativeFrom="paragraph">
                  <wp:posOffset>845938</wp:posOffset>
                </wp:positionV>
                <wp:extent cx="2143125" cy="895350"/>
                <wp:effectExtent l="0" t="0" r="28575" b="19050"/>
                <wp:wrapNone/>
                <wp:docPr id="58" name="矩形 58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6D01D93" id="矩形 58" o:spid="_x0000_s1026" alt="這是輸入自己名字&#10;" style="position:absolute;margin-left:182.05pt;margin-top:66.6pt;width:168.75pt;height:70.5pt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02E181C2" wp14:editId="5E90FC23">
            <wp:extent cx="6515100" cy="3099435"/>
            <wp:effectExtent l="0" t="0" r="0" b="571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1AF0" w14:textId="53C5F69B" w:rsidR="00486846" w:rsidRPr="00010EDB" w:rsidRDefault="00486846">
      <w:pPr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  <w:br w:type="page"/>
      </w:r>
    </w:p>
    <w:p w14:paraId="693E1A84" w14:textId="01EA3ECB" w:rsidR="00486846" w:rsidRPr="00010EDB" w:rsidRDefault="00486846" w:rsidP="00486846">
      <w:pPr>
        <w:pStyle w:val="ab"/>
        <w:spacing w:line="276" w:lineRule="auto"/>
        <w:ind w:left="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2779018" wp14:editId="5508BDE0">
                <wp:simplePos x="0" y="0"/>
                <wp:positionH relativeFrom="column">
                  <wp:posOffset>-2117</wp:posOffset>
                </wp:positionH>
                <wp:positionV relativeFrom="paragraph">
                  <wp:posOffset>-137583</wp:posOffset>
                </wp:positionV>
                <wp:extent cx="7162800" cy="719666"/>
                <wp:effectExtent l="0" t="0" r="0" b="4445"/>
                <wp:wrapNone/>
                <wp:docPr id="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71966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29210" w14:textId="6BEDD686" w:rsidR="006433AC" w:rsidRPr="00C27B6F" w:rsidRDefault="006433AC" w:rsidP="00621866">
                            <w:pPr>
                              <w:pStyle w:val="1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Adobe 繁黑體 Std B"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</w:pPr>
                            <w:bookmarkStart w:id="1" w:name="_Toc57658319"/>
                            <w:r w:rsidRPr="00C27B6F">
                              <w:rPr>
                                <w:rFonts w:eastAsia="Adobe 繁黑體 Std B" w:hint="eastAsia"/>
                                <w:b w:val="0"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  <w:t>主題介紹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79018" id="_x0000_s1033" style="position:absolute;left:0;text-align:left;margin-left:-.15pt;margin-top:-10.85pt;width:564pt;height:56.6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" fillcolor="#548dd4 [1951]" stroked="f" strokeweight="2pt">
                <v:textbox>
                  <w:txbxContent>
                    <w:p w14:paraId="51429210" w14:textId="6BEDD686" w:rsidR="006433AC" w:rsidRPr="00C27B6F" w:rsidRDefault="006433AC" w:rsidP="00621866">
                      <w:pPr>
                        <w:pStyle w:val="1"/>
                        <w:numPr>
                          <w:ilvl w:val="0"/>
                          <w:numId w:val="2"/>
                        </w:numPr>
                        <w:rPr>
                          <w:rFonts w:eastAsia="Adobe 繁黑體 Std B"/>
                          <w:color w:val="FFFFFF" w:themeColor="background1"/>
                          <w:sz w:val="56"/>
                          <w:szCs w:val="56"/>
                          <w:u w:val="single"/>
                        </w:rPr>
                      </w:pPr>
                      <w:bookmarkStart w:id="2" w:name="_Toc57658319"/>
                      <w:r w:rsidRPr="00C27B6F">
                        <w:rPr>
                          <w:rFonts w:eastAsia="Adobe 繁黑體 Std B" w:hint="eastAsia"/>
                          <w:b w:val="0"/>
                          <w:color w:val="FFFFFF" w:themeColor="background1"/>
                          <w:sz w:val="56"/>
                          <w:szCs w:val="56"/>
                          <w:u w:val="single"/>
                        </w:rPr>
                        <w:t>主題介紹</w:t>
                      </w:r>
                      <w:bookmarkEnd w:id="2"/>
                    </w:p>
                  </w:txbxContent>
                </v:textbox>
              </v:rect>
            </w:pict>
          </mc:Fallback>
        </mc:AlternateContent>
      </w:r>
    </w:p>
    <w:p w14:paraId="550A93D5" w14:textId="77777777" w:rsidR="00607521" w:rsidRPr="00010EDB" w:rsidRDefault="00607521" w:rsidP="009E685E">
      <w:pPr>
        <w:pStyle w:val="ab"/>
        <w:spacing w:line="276" w:lineRule="auto"/>
        <w:ind w:left="63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33675B87" w14:textId="57DB9248" w:rsidR="009E685E" w:rsidRPr="00010EDB" w:rsidRDefault="00607521" w:rsidP="00C52E3D">
      <w:pPr>
        <w:pStyle w:val="ab"/>
        <w:tabs>
          <w:tab w:val="left" w:pos="10260"/>
        </w:tabs>
        <w:spacing w:line="276" w:lineRule="auto"/>
        <w:ind w:left="0" w:firstLineChars="200" w:firstLine="64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進入房間之後，會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出</w:t>
      </w:r>
      <w:r w:rsidR="00AA74C9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現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不同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主題</w:t>
      </w:r>
      <w:bookmarkStart w:id="3" w:name="_GoBack"/>
      <w:bookmarkEnd w:id="3"/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的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關卡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這些關卡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由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上到下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從簡單到困難，不用擔心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該如</w:t>
      </w:r>
      <w:r w:rsidR="00AA74C9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何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起步，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下</w:t>
      </w:r>
      <w:r w:rsidR="00AA74C9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列將逐一說明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並介紹</w:t>
      </w:r>
      <w:r w:rsidR="00B62768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關卡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內</w:t>
      </w:r>
      <w:r w:rsidR="00AA74C9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容。</w:t>
      </w:r>
    </w:p>
    <w:p w14:paraId="03BFABB4" w14:textId="6B2AB888" w:rsidR="009D5C3A" w:rsidRPr="00010EDB" w:rsidRDefault="009D5C3A" w:rsidP="009E685E">
      <w:pPr>
        <w:pStyle w:val="ab"/>
        <w:spacing w:line="276" w:lineRule="auto"/>
        <w:ind w:left="63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60F636AF" w14:textId="4976165A" w:rsidR="009D5C3A" w:rsidRPr="00010EDB" w:rsidRDefault="009D5C3A" w:rsidP="009D5C3A">
      <w:pPr>
        <w:pStyle w:val="ab"/>
        <w:spacing w:line="276" w:lineRule="auto"/>
        <w:ind w:left="0"/>
        <w:jc w:val="both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基礎</w:t>
      </w:r>
      <w:r w:rsidR="00B350B8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主題</w:t>
      </w:r>
    </w:p>
    <w:p w14:paraId="46609A27" w14:textId="39A53C68" w:rsidR="00EB29D4" w:rsidRPr="00010EDB" w:rsidRDefault="00482BF9" w:rsidP="008059ED">
      <w:pPr>
        <w:pStyle w:val="ab"/>
        <w:spacing w:line="276" w:lineRule="auto"/>
        <w:ind w:left="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10188161" wp14:editId="62C98599">
                <wp:simplePos x="0" y="0"/>
                <wp:positionH relativeFrom="column">
                  <wp:posOffset>2259330</wp:posOffset>
                </wp:positionH>
                <wp:positionV relativeFrom="paragraph">
                  <wp:posOffset>508635</wp:posOffset>
                </wp:positionV>
                <wp:extent cx="2004060" cy="432435"/>
                <wp:effectExtent l="0" t="0" r="15240" b="24765"/>
                <wp:wrapNone/>
                <wp:docPr id="5" name="矩形 5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432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4C583A" id="矩形 5" o:spid="_x0000_s1026" alt="這是輸入自己名字&#10;" style="position:absolute;margin-left:177.9pt;margin-top:40.05pt;width:157.8pt;height:34.0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" filled="f" strokecolor="red" strokeweight="2pt"/>
            </w:pict>
          </mc:Fallback>
        </mc:AlternateContent>
      </w:r>
      <w:r w:rsidR="00804212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74660F8D" wp14:editId="7B9188E2">
            <wp:extent cx="6515100" cy="31064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E615" w14:textId="77777777" w:rsidR="0075140E" w:rsidRPr="00010EDB" w:rsidRDefault="0075140E" w:rsidP="00371ECB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71B9A715" w14:textId="3EA427AE" w:rsidR="00D217CE" w:rsidRPr="00010EDB" w:rsidRDefault="00607521" w:rsidP="00371ECB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首先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016B94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2E3C02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基礎</w:t>
      </w:r>
      <w:r w:rsidR="00604E0C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主</w:t>
      </w:r>
      <w:r w:rsidR="00604E0C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題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部</w:t>
      </w:r>
      <w:r w:rsidR="00AA74C9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份</w:t>
      </w:r>
      <w:r w:rsidR="002E3C02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主</w:t>
      </w:r>
      <w:r w:rsidR="00AA74C9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要</w:t>
      </w:r>
      <w:r w:rsidR="002E3C02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是教導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同</w:t>
      </w:r>
      <w:r w:rsidR="00AA74C9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學，</w:t>
      </w:r>
      <w:r w:rsidR="002E3C02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如何</w:t>
      </w:r>
      <w:r w:rsidR="00AA74C9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透</w:t>
      </w:r>
      <w:r w:rsidR="00AA74C9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過</w:t>
      </w:r>
      <w:r w:rsidR="00AA74C9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簡單的操作</w:t>
      </w:r>
      <w:r w:rsidR="00604E0C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設</w:t>
      </w:r>
      <w:r w:rsidR="00604E0C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定</w:t>
      </w:r>
      <w:r w:rsidR="00AA74C9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，</w:t>
      </w:r>
      <w:r w:rsidR="002E3C02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讓</w:t>
      </w:r>
      <w:r w:rsidR="000079C7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機</w:t>
      </w:r>
      <w:r w:rsidR="000079C7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器</w:t>
      </w:r>
      <w:r w:rsidR="002E3C02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人</w:t>
      </w:r>
      <w:r w:rsidR="00016B94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進行</w:t>
      </w:r>
      <w:r w:rsidR="002E3C02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移動和前進</w:t>
      </w:r>
      <w:r w:rsidR="00AA74C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  <w:r w:rsidR="00F61055"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在</w:t>
      </w:r>
      <w:r w:rsidR="00F61055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這道關</w:t>
      </w:r>
      <w:r w:rsidR="00F61055"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卡</w:t>
      </w:r>
      <w:r w:rsidR="00EC51AD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，</w:t>
      </w:r>
      <w:r w:rsidR="00F61055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主</w:t>
      </w:r>
      <w:r w:rsidR="00F61055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要</w:t>
      </w:r>
      <w:r w:rsidR="00F61055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是</w:t>
      </w:r>
      <w:r w:rsidR="00F61055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訓練</w:t>
      </w:r>
      <w:r w:rsidR="00EC51A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同學</w:t>
      </w:r>
      <w:r w:rsidR="00EC51A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如何找出問題</w:t>
      </w:r>
      <w:r w:rsidR="00EC51A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解</w:t>
      </w:r>
      <w:r w:rsidR="00EC51A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決方法</w:t>
      </w:r>
      <w:r w:rsidR="00EC51AD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，並</w:t>
      </w:r>
      <w:r w:rsidR="00EC51AD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使</w:t>
      </w:r>
      <w:r w:rsidR="00F23E84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用</w:t>
      </w:r>
      <w:r w:rsidR="00604E0C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少許</w:t>
      </w:r>
      <w:r w:rsidR="00F23E84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的方塊</w:t>
      </w:r>
      <w:r w:rsidR="00D217CE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就能輕鬆過關</w:t>
      </w:r>
      <w:r w:rsidR="00604E0C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151407B5" w14:textId="0B460449" w:rsidR="00EB29D4" w:rsidRPr="00010EDB" w:rsidRDefault="00EB29D4" w:rsidP="00D217CE">
      <w:pPr>
        <w:pStyle w:val="ab"/>
        <w:spacing w:line="276" w:lineRule="auto"/>
        <w:ind w:left="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181F105B" w14:textId="5E8B5BEA" w:rsidR="00660D54" w:rsidRPr="00010EDB" w:rsidRDefault="00660D54" w:rsidP="00D217CE">
      <w:pPr>
        <w:pStyle w:val="ab"/>
        <w:spacing w:line="276" w:lineRule="auto"/>
        <w:ind w:left="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3D7C2237" w14:textId="33B25743" w:rsidR="00EB29D4" w:rsidRPr="00010EDB" w:rsidRDefault="00EB29D4" w:rsidP="00EB29D4">
      <w:pPr>
        <w:pStyle w:val="ab"/>
        <w:spacing w:line="276" w:lineRule="auto"/>
        <w:ind w:left="0"/>
        <w:jc w:val="both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機關</w:t>
      </w:r>
      <w:r w:rsidR="00B350B8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主題</w:t>
      </w:r>
    </w:p>
    <w:p w14:paraId="49834D7D" w14:textId="2F4CF782" w:rsidR="000E7718" w:rsidRPr="00010EDB" w:rsidRDefault="000E7718" w:rsidP="00EB29D4">
      <w:pPr>
        <w:pStyle w:val="ab"/>
        <w:spacing w:line="276" w:lineRule="auto"/>
        <w:ind w:left="0"/>
        <w:jc w:val="both"/>
        <w:rPr>
          <w:rStyle w:val="sowc"/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0103230A" wp14:editId="4A239CEC">
                <wp:simplePos x="0" y="0"/>
                <wp:positionH relativeFrom="column">
                  <wp:posOffset>2224829</wp:posOffset>
                </wp:positionH>
                <wp:positionV relativeFrom="paragraph">
                  <wp:posOffset>1013460</wp:posOffset>
                </wp:positionV>
                <wp:extent cx="2004060" cy="432435"/>
                <wp:effectExtent l="0" t="0" r="15240" b="24765"/>
                <wp:wrapNone/>
                <wp:docPr id="10" name="矩形 10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432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0998EF3" id="矩形 10" o:spid="_x0000_s1026" alt="這是輸入自己名字&#10;" style="position:absolute;margin-left:175.2pt;margin-top:79.8pt;width:157.8pt;height:34.0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77EE6107" wp14:editId="1CA2854D">
            <wp:extent cx="6515100" cy="31064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2233" w14:textId="77777777" w:rsidR="0075140E" w:rsidRPr="00010EDB" w:rsidRDefault="0075140E" w:rsidP="002E67AE">
      <w:pPr>
        <w:pStyle w:val="ab"/>
        <w:spacing w:line="276" w:lineRule="auto"/>
        <w:ind w:left="0" w:firstLineChars="200" w:firstLine="640"/>
        <w:jc w:val="both"/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</w:p>
    <w:p w14:paraId="7967D2C9" w14:textId="408F66D4" w:rsidR="00CB7EBC" w:rsidRPr="00010EDB" w:rsidRDefault="00604E0C" w:rsidP="00957395">
      <w:pPr>
        <w:pStyle w:val="ab"/>
        <w:spacing w:line="276" w:lineRule="auto"/>
        <w:ind w:left="0" w:firstLineChars="200" w:firstLine="640"/>
        <w:jc w:val="both"/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機關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主</w:t>
      </w:r>
      <w:r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題部份，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學</w:t>
      </w:r>
      <w:r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習任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務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不是單純的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設</w:t>
      </w:r>
      <w:r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定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移動就能到達終點。在這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裡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同</w:t>
      </w:r>
      <w:r w:rsidRPr="00010EDB">
        <w:rPr>
          <w:rStyle w:val="sowc"/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學必需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觸發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層</w:t>
      </w:r>
      <w:r w:rsidRPr="00010EDB">
        <w:rPr>
          <w:rStyle w:val="sowc"/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層的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機關才能通</w:t>
      </w:r>
      <w:r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過此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關卡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，只要做錯任何一步</w:t>
      </w:r>
      <w:r w:rsidR="00E53842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設</w:t>
      </w:r>
      <w:r w:rsidR="00E53842"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定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，就會無法逃出</w:t>
      </w:r>
      <w:r w:rsidR="00E53842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。因</w:t>
      </w:r>
      <w:r w:rsidR="00E53842"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此，</w:t>
      </w:r>
      <w:r w:rsidR="00E53842" w:rsidRPr="00010EDB">
        <w:rPr>
          <w:rStyle w:val="sowc"/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在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這</w:t>
      </w:r>
      <w:r w:rsidR="00E53842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道關</w:t>
      </w:r>
      <w:r w:rsidR="00E53842" w:rsidRPr="00010EDB">
        <w:rPr>
          <w:rStyle w:val="sowc"/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卡</w:t>
      </w:r>
      <w:r w:rsidR="00E53842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，主</w:t>
      </w:r>
      <w:r w:rsidR="00E53842" w:rsidRPr="00010EDB">
        <w:rPr>
          <w:rStyle w:val="sowc"/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要是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考驗</w:t>
      </w:r>
      <w:r w:rsidR="00E53842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和</w:t>
      </w:r>
      <w:r w:rsidR="00E53842" w:rsidRPr="00010EDB">
        <w:rPr>
          <w:rStyle w:val="sowc"/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促進</w:t>
      </w:r>
      <w:r w:rsidR="00E53842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同</w:t>
      </w:r>
      <w:r w:rsidR="00E53842" w:rsidRPr="00010EDB">
        <w:rPr>
          <w:rStyle w:val="sowc"/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學</w:t>
      </w:r>
      <w:r w:rsidR="002E67AE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的</w:t>
      </w:r>
      <w:r w:rsidR="00E53842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邏輯思考能力</w:t>
      </w:r>
      <w:r w:rsidR="00F8590A" w:rsidRPr="00010EDB">
        <w:rPr>
          <w:rStyle w:val="sowc"/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  <w:r w:rsidR="00CB7EBC" w:rsidRPr="00010EDB">
        <w:rPr>
          <w:rStyle w:val="sowc"/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6BF20BB1" w14:textId="4F334501" w:rsidR="002E67AE" w:rsidRPr="00010EDB" w:rsidRDefault="0075140E" w:rsidP="00CB7EBC">
      <w:pPr>
        <w:pStyle w:val="ab"/>
        <w:spacing w:line="276" w:lineRule="auto"/>
        <w:ind w:left="0"/>
        <w:jc w:val="both"/>
        <w:rPr>
          <w:rStyle w:val="sowc"/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迴圈</w:t>
      </w:r>
      <w:r w:rsidR="00B350B8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主題</w:t>
      </w:r>
    </w:p>
    <w:p w14:paraId="591374C0" w14:textId="57C5CA40" w:rsidR="00CB7EBC" w:rsidRPr="00010EDB" w:rsidRDefault="0075140E" w:rsidP="00CB7EBC">
      <w:pPr>
        <w:pStyle w:val="ab"/>
        <w:spacing w:line="276" w:lineRule="auto"/>
        <w:ind w:left="0"/>
        <w:jc w:val="both"/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59ECE239" wp14:editId="4A3D50E0">
                <wp:simplePos x="0" y="0"/>
                <wp:positionH relativeFrom="column">
                  <wp:posOffset>2332586</wp:posOffset>
                </wp:positionH>
                <wp:positionV relativeFrom="paragraph">
                  <wp:posOffset>1535314</wp:posOffset>
                </wp:positionV>
                <wp:extent cx="2004060" cy="432435"/>
                <wp:effectExtent l="0" t="0" r="15240" b="24765"/>
                <wp:wrapNone/>
                <wp:docPr id="14" name="矩形 14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432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B741AA5" id="矩形 14" o:spid="_x0000_s1026" alt="這是輸入自己名字&#10;" style="position:absolute;margin-left:183.65pt;margin-top:120.9pt;width:157.8pt;height:34.0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1CD9877A" wp14:editId="14E0AF8C">
            <wp:extent cx="6515100" cy="31064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5F4B" w14:textId="4406994F" w:rsidR="004C3062" w:rsidRPr="00010EDB" w:rsidRDefault="004C3062">
      <w:pPr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</w:pPr>
    </w:p>
    <w:p w14:paraId="21EABF3A" w14:textId="7558B2DA" w:rsidR="00EB29D4" w:rsidRPr="00010EDB" w:rsidRDefault="00E53842" w:rsidP="00E53842">
      <w:pPr>
        <w:pStyle w:val="ab"/>
        <w:spacing w:line="276" w:lineRule="auto"/>
        <w:ind w:left="0" w:firstLineChars="200" w:firstLine="640"/>
        <w:jc w:val="both"/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75140E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迴圈</w: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主</w:t>
      </w:r>
      <w:r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題</w: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部</w:t>
      </w:r>
      <w:r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份，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學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習任務</w:t>
      </w:r>
      <w:r w:rsidR="0075140E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則是運用簡單的公式，去做一連串相同的動作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。在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這個階段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同學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運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用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此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關卡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裡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所</w:t>
      </w:r>
      <w:r w:rsidR="0075140E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提供的重複方塊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或其他積木</w:t>
      </w:r>
      <w:r w:rsidR="0075140E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透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過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設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定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進行</w:t>
      </w:r>
      <w:r w:rsidR="0075140E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簡單的移動跟</w:t>
      </w:r>
      <w:r w:rsidR="002E1830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轉向，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接續</w:t>
      </w:r>
      <w:r w:rsidR="002E1830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再設定運作次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數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，</w:t>
      </w:r>
      <w:r w:rsidR="002E1830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就能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重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覆執行相同的動作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。因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此，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在這道關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卡</w:t>
      </w:r>
      <w:r w:rsidR="008B296F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，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主要只要</w:t>
      </w:r>
      <w:r w:rsidR="00931626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培</w:t>
      </w:r>
      <w:r w:rsidR="00931626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養</w:t>
      </w:r>
      <w:r w:rsidR="00931626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同</w:t>
      </w:r>
      <w:r w:rsidR="00931626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學運算</w:t>
      </w:r>
      <w:r w:rsidR="008B296F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思</w:t>
      </w:r>
      <w:r w:rsidR="00931626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維</w:t>
      </w:r>
      <w:r w:rsidR="00931626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的能力</w:t>
      </w:r>
      <w:r w:rsidR="002E1830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54FCDE05" w14:textId="30E3CA43" w:rsidR="002E1830" w:rsidRPr="00010EDB" w:rsidRDefault="002E1830">
      <w:pPr>
        <w:rPr>
          <w:rStyle w:val="sowc"/>
          <w:rFonts w:ascii="微軟正黑體" w:eastAsia="微軟正黑體" w:hAnsi="微軟正黑體"/>
          <w:b/>
          <w:bCs/>
          <w:sz w:val="32"/>
          <w:szCs w:val="28"/>
        </w:rPr>
      </w:pPr>
    </w:p>
    <w:p w14:paraId="5814CC05" w14:textId="07DC3979" w:rsidR="002E1830" w:rsidRPr="00010EDB" w:rsidRDefault="002E1830">
      <w:pPr>
        <w:rPr>
          <w:rStyle w:val="sowc"/>
          <w:rFonts w:ascii="微軟正黑體" w:eastAsia="微軟正黑體" w:hAnsi="微軟正黑體"/>
          <w:b/>
          <w:bCs/>
          <w:sz w:val="32"/>
          <w:szCs w:val="28"/>
        </w:rPr>
      </w:pPr>
      <w:r w:rsidRPr="00010EDB">
        <w:rPr>
          <w:rStyle w:val="sowc"/>
          <w:rFonts w:ascii="微軟正黑體" w:eastAsia="微軟正黑體" w:hAnsi="微軟正黑體"/>
          <w:b/>
          <w:bCs/>
          <w:sz w:val="32"/>
          <w:szCs w:val="28"/>
        </w:rPr>
        <w:br w:type="page"/>
      </w:r>
    </w:p>
    <w:p w14:paraId="3ACF6A54" w14:textId="44DF38C7" w:rsidR="00A87BD2" w:rsidRPr="00010EDB" w:rsidRDefault="002E1830" w:rsidP="002E1830">
      <w:pPr>
        <w:pStyle w:val="ab"/>
        <w:spacing w:line="276" w:lineRule="auto"/>
        <w:ind w:left="0"/>
        <w:jc w:val="both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條件式</w:t>
      </w:r>
      <w:r w:rsidR="00B350B8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主題</w:t>
      </w:r>
    </w:p>
    <w:p w14:paraId="53D64F1B" w14:textId="57FCEE87" w:rsidR="00D348B0" w:rsidRPr="00010EDB" w:rsidRDefault="002E1830" w:rsidP="005F5AE4">
      <w:pPr>
        <w:pStyle w:val="My"/>
        <w:spacing w:line="276" w:lineRule="auto"/>
        <w:ind w:firstLine="360"/>
        <w:jc w:val="both"/>
        <w:rPr>
          <w:rFonts w:ascii="微軟正黑體" w:eastAsia="微軟正黑體" w:hAnsi="微軟正黑體" w:cs="Times New Roman"/>
          <w:b/>
          <w:bCs/>
          <w:color w:val="6699CC" w:themeColor="accent2"/>
          <w:sz w:val="32"/>
          <w:szCs w:val="28"/>
          <w:lang w:val="en-US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50537D74" wp14:editId="308F632B">
                <wp:simplePos x="0" y="0"/>
                <wp:positionH relativeFrom="column">
                  <wp:posOffset>2495550</wp:posOffset>
                </wp:positionH>
                <wp:positionV relativeFrom="paragraph">
                  <wp:posOffset>2061210</wp:posOffset>
                </wp:positionV>
                <wp:extent cx="2004060" cy="432435"/>
                <wp:effectExtent l="0" t="0" r="15240" b="24765"/>
                <wp:wrapNone/>
                <wp:docPr id="16" name="矩形 16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432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67B2DA1" id="矩形 16" o:spid="_x0000_s1026" alt="這是輸入自己名字&#10;" style="position:absolute;margin-left:196.5pt;margin-top:162.3pt;width:157.8pt;height:34.0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w:drawing>
          <wp:inline distT="0" distB="0" distL="0" distR="0" wp14:anchorId="1E82232B" wp14:editId="712F833C">
            <wp:extent cx="6515100" cy="31064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A4CF" w14:textId="727D8EBC" w:rsidR="002E1830" w:rsidRPr="00010EDB" w:rsidRDefault="002E1830" w:rsidP="005F5AE4">
      <w:pPr>
        <w:pStyle w:val="My"/>
        <w:spacing w:line="276" w:lineRule="auto"/>
        <w:ind w:firstLine="360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val="en-US"/>
        </w:rPr>
      </w:pPr>
    </w:p>
    <w:p w14:paraId="1667B71F" w14:textId="5888C08A" w:rsidR="004870F8" w:rsidRPr="00010EDB" w:rsidRDefault="00931626" w:rsidP="00931626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2E1830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條件式</w:t>
      </w:r>
      <w:r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主</w:t>
      </w:r>
      <w:r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題部份，</w:t>
      </w:r>
      <w:r w:rsidR="00840BED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學習任務</w:t>
      </w:r>
      <w:r w:rsidR="00840BED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除</w:t>
      </w:r>
      <w:r w:rsidR="00840BED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了</w:t>
      </w:r>
      <w:r w:rsidR="002E1830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包含前面所有關卡的問題</w:t>
      </w:r>
      <w:r w:rsidR="00F61055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之</w:t>
      </w:r>
      <w:r w:rsidR="00F61055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外</w:t>
      </w:r>
      <w:r w:rsidR="00840BED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F61055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還</w:t>
      </w:r>
      <w:r w:rsidR="0031108C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可</w:t>
      </w:r>
      <w:r w:rsidR="0031108C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以混合</w:t>
      </w:r>
      <w:r w:rsidR="002E1830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不同</w:t>
      </w:r>
      <w:r w:rsidR="00614C7D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的</w:t>
      </w:r>
      <w:r w:rsidR="002E1830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方塊去做結合</w:t>
      </w:r>
      <w:r w:rsidR="00F61055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。因</w:t>
      </w:r>
      <w:r w:rsidR="00F61055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此，</w:t>
      </w:r>
      <w:r w:rsidR="00F61055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在這道關</w:t>
      </w:r>
      <w:r w:rsidR="00F61055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卡</w:t>
      </w:r>
      <w:r w:rsidR="00F61055"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，</w:t>
      </w:r>
      <w:r w:rsidR="00F61055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同</w:t>
      </w:r>
      <w:r w:rsidR="00F61055" w:rsidRPr="00010EDB">
        <w:rPr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學</w:t>
      </w:r>
      <w:r w:rsidR="00F47ADB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將</w:t>
      </w:r>
      <w:r w:rsidR="0054790E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整</w:t>
      </w:r>
      <w:r w:rsidR="0054790E" w:rsidRPr="00010EDB">
        <w:rPr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合</w:t>
      </w:r>
      <w:r w:rsidR="0054790E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前</w:t>
      </w:r>
      <w:r w:rsidR="0054790E" w:rsidRPr="00010EDB">
        <w:rPr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面</w:t>
      </w:r>
      <w:r w:rsidR="001C35A3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所</w:t>
      </w:r>
      <w:r w:rsidR="001C35A3" w:rsidRPr="00010EDB">
        <w:rPr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學的</w:t>
      </w:r>
      <w:r w:rsidR="00F47ADB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，</w:t>
      </w:r>
      <w:r w:rsidR="000708B6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來</w:t>
      </w:r>
      <w:r w:rsidR="000708B6" w:rsidRPr="00010EDB">
        <w:rPr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解決</w:t>
      </w:r>
      <w:r w:rsidR="000708B6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較</w:t>
      </w:r>
      <w:r w:rsidR="000708B6" w:rsidRPr="00010EDB">
        <w:rPr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為複雜</w:t>
      </w:r>
      <w:r w:rsidR="000708B6" w:rsidRPr="00010EDB">
        <w:rPr>
          <w:rFonts w:ascii="微軟正黑體" w:eastAsia="微軟正黑體" w:hAnsi="微軟正黑體" w:cs="微軟正黑體" w:hint="eastAsia"/>
          <w:b/>
          <w:bCs/>
          <w:color w:val="FF0000"/>
          <w:sz w:val="32"/>
          <w:szCs w:val="28"/>
          <w:lang w:eastAsia="zh-TW"/>
        </w:rPr>
        <w:t>與</w:t>
      </w:r>
      <w:r w:rsidR="000708B6" w:rsidRPr="00010EDB">
        <w:rPr>
          <w:rFonts w:ascii="微軟正黑體" w:eastAsia="微軟正黑體" w:hAnsi="微軟正黑體" w:cs="微軟正黑體"/>
          <w:b/>
          <w:bCs/>
          <w:color w:val="FF0000"/>
          <w:sz w:val="32"/>
          <w:szCs w:val="28"/>
          <w:lang w:eastAsia="zh-TW"/>
        </w:rPr>
        <w:t>困難的學習任務</w:t>
      </w:r>
      <w:r w:rsidR="00614C7D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，建議還沒玩過前面關卡的同學，請不要</w:t>
      </w:r>
      <w:r w:rsidR="0054790E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直</w:t>
      </w:r>
      <w:r w:rsidR="0054790E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接</w:t>
      </w:r>
      <w:r w:rsidR="0054790E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挑</w:t>
      </w:r>
      <w:r w:rsidR="0054790E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戰</w:t>
      </w:r>
      <w:r w:rsidR="0031108C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條件式主</w:t>
      </w:r>
      <w:r w:rsidR="0031108C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題</w:t>
      </w:r>
      <w:r w:rsidR="00614C7D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7E4525CC" w14:textId="57250C71" w:rsidR="004870F8" w:rsidRPr="00010EDB" w:rsidRDefault="004870F8" w:rsidP="004870F8">
      <w:pPr>
        <w:pStyle w:val="My"/>
        <w:spacing w:line="276" w:lineRule="auto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val="en-US" w:eastAsia="zh-TW"/>
        </w:rPr>
      </w:pPr>
    </w:p>
    <w:p w14:paraId="180854D2" w14:textId="77777777" w:rsidR="00182363" w:rsidRPr="00010EDB" w:rsidRDefault="00182363">
      <w:pPr>
        <w:rPr>
          <w:rFonts w:ascii="微軟正黑體" w:eastAsia="微軟正黑體" w:hAnsi="微軟正黑體" w:cs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40"/>
          <w:szCs w:val="36"/>
          <w:lang w:eastAsia="zh-TW"/>
        </w:rPr>
        <w:br w:type="page"/>
      </w:r>
    </w:p>
    <w:p w14:paraId="435B3201" w14:textId="559564C5" w:rsidR="00B350B8" w:rsidRPr="00010EDB" w:rsidRDefault="00B350B8" w:rsidP="004870F8">
      <w:pPr>
        <w:pStyle w:val="My"/>
        <w:spacing w:line="276" w:lineRule="auto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40"/>
          <w:szCs w:val="36"/>
          <w:lang w:val="en-US" w:eastAsia="zh-TW"/>
        </w:rPr>
      </w:pPr>
      <w:r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40"/>
          <w:szCs w:val="36"/>
          <w:lang w:val="en-US" w:eastAsia="zh-TW"/>
        </w:rPr>
        <w:lastRenderedPageBreak/>
        <w:t>關卡</w:t>
      </w:r>
      <w:r w:rsidR="00182363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40"/>
          <w:szCs w:val="36"/>
          <w:lang w:val="en-US" w:eastAsia="zh-TW"/>
        </w:rPr>
        <w:t>數量</w:t>
      </w:r>
    </w:p>
    <w:p w14:paraId="6E97B86B" w14:textId="171A477B" w:rsidR="00421E79" w:rsidRPr="00010EDB" w:rsidRDefault="00182363" w:rsidP="00ED5F70">
      <w:pPr>
        <w:pStyle w:val="My"/>
        <w:spacing w:line="276" w:lineRule="auto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cs="微軟正黑體"/>
          <w:b/>
          <w:bCs/>
          <w:noProof/>
          <w:color w:val="6699CC" w:themeColor="accent2"/>
          <w:sz w:val="40"/>
          <w:szCs w:val="36"/>
          <w:lang w:val="en-US" w:eastAsia="zh-TW"/>
        </w:rPr>
        <w:drawing>
          <wp:inline distT="0" distB="0" distL="0" distR="0" wp14:anchorId="6662F89B" wp14:editId="0C299BA8">
            <wp:extent cx="6515100" cy="29825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B77" w14:textId="5F50904A" w:rsidR="0054790E" w:rsidRPr="00010EDB" w:rsidRDefault="0054790E" w:rsidP="0054790E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目前，每一個主題都設置五個關卡</w:t>
      </w:r>
      <w:r w:rsidR="00283798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，可</w:t>
      </w:r>
      <w:r w:rsidR="00283798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供同學</w:t>
      </w:r>
      <w:r w:rsidR="00283798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進</w:t>
      </w:r>
      <w:r w:rsidR="00283798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行學習</w:t>
      </w:r>
      <w:r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6634F806" w14:textId="77777777" w:rsidR="00421E79" w:rsidRPr="00010EDB" w:rsidRDefault="00421E79" w:rsidP="00ED5F70">
      <w:pPr>
        <w:pStyle w:val="My"/>
        <w:spacing w:line="276" w:lineRule="auto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val="en-US" w:eastAsia="zh-TW"/>
        </w:rPr>
      </w:pPr>
    </w:p>
    <w:p w14:paraId="4D8AC8DF" w14:textId="697B6855" w:rsidR="00421E79" w:rsidRPr="00010EDB" w:rsidRDefault="00421E79" w:rsidP="00421E79">
      <w:pPr>
        <w:pStyle w:val="My"/>
        <w:spacing w:line="276" w:lineRule="auto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val="en-US" w:eastAsia="zh-TW"/>
        </w:rPr>
      </w:pPr>
    </w:p>
    <w:p w14:paraId="154DD858" w14:textId="60F33DD3" w:rsidR="004870F8" w:rsidRPr="00010EDB" w:rsidRDefault="004870F8" w:rsidP="00ED5F70">
      <w:pPr>
        <w:pStyle w:val="My"/>
        <w:spacing w:line="276" w:lineRule="auto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3608AA37" w14:textId="48920E97" w:rsidR="004870F8" w:rsidRPr="00010EDB" w:rsidRDefault="00E87AC1" w:rsidP="004870F8">
      <w:pPr>
        <w:pStyle w:val="My"/>
        <w:spacing w:line="276" w:lineRule="auto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val="en-US" w:eastAsia="zh-TW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val="en-US" w:eastAsia="zh-TW"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26468C80" wp14:editId="385E8BD4">
                <wp:simplePos x="0" y="0"/>
                <wp:positionH relativeFrom="column">
                  <wp:posOffset>6350</wp:posOffset>
                </wp:positionH>
                <wp:positionV relativeFrom="paragraph">
                  <wp:posOffset>6349</wp:posOffset>
                </wp:positionV>
                <wp:extent cx="7162800" cy="694267"/>
                <wp:effectExtent l="0" t="0" r="0" b="0"/>
                <wp:wrapNone/>
                <wp:docPr id="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69426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CB838" w14:textId="5770E1C6" w:rsidR="006433AC" w:rsidRPr="00C27B6F" w:rsidRDefault="006433AC" w:rsidP="00621866">
                            <w:pPr>
                              <w:pStyle w:val="1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dobe 繁黑體 Std B" w:eastAsia="Adobe 繁黑體 Std B" w:hAnsi="Adobe 繁黑體 Std B"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</w:pPr>
                            <w:bookmarkStart w:id="4" w:name="_Toc57658320"/>
                            <w:r w:rsidRPr="00C27B6F">
                              <w:rPr>
                                <w:rFonts w:ascii="Adobe 繁黑體 Std B" w:eastAsia="Adobe 繁黑體 Std B" w:hAnsi="Adobe 繁黑體 Std B" w:hint="eastAsia"/>
                                <w:b w:val="0"/>
                                <w:color w:val="FFFFFF" w:themeColor="background1"/>
                                <w:sz w:val="56"/>
                                <w:szCs w:val="56"/>
                                <w:u w:val="single"/>
                                <w:lang w:eastAsia="zh-TW"/>
                              </w:rPr>
                              <w:t>關卡內容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6468C80" id="_x0000_s1034" style="position:absolute;left:0;text-align:left;margin-left:.5pt;margin-top:.5pt;width:564pt;height:54.6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" fillcolor="#548dd4 [1951]" stroked="f" strokeweight="2pt">
                <v:textbox>
                  <w:txbxContent>
                    <w:p w14:paraId="4B3CB838" w14:textId="5770E1C6" w:rsidR="006433AC" w:rsidRPr="00C27B6F" w:rsidRDefault="006433AC" w:rsidP="00621866">
                      <w:pPr>
                        <w:pStyle w:val="1"/>
                        <w:numPr>
                          <w:ilvl w:val="0"/>
                          <w:numId w:val="4"/>
                        </w:numPr>
                        <w:rPr>
                          <w:rFonts w:ascii="Adobe 繁黑體 Std B" w:eastAsia="Adobe 繁黑體 Std B" w:hAnsi="Adobe 繁黑體 Std B"/>
                          <w:color w:val="FFFFFF" w:themeColor="background1"/>
                          <w:sz w:val="56"/>
                          <w:szCs w:val="56"/>
                          <w:u w:val="single"/>
                        </w:rPr>
                      </w:pPr>
                      <w:bookmarkStart w:id="5" w:name="_Toc57658320"/>
                      <w:r w:rsidRPr="00C27B6F">
                        <w:rPr>
                          <w:rFonts w:ascii="Adobe 繁黑體 Std B" w:eastAsia="Adobe 繁黑體 Std B" w:hAnsi="Adobe 繁黑體 Std B" w:hint="eastAsia"/>
                          <w:b w:val="0"/>
                          <w:color w:val="FFFFFF" w:themeColor="background1"/>
                          <w:sz w:val="56"/>
                          <w:szCs w:val="56"/>
                          <w:u w:val="single"/>
                          <w:lang w:eastAsia="zh-TW"/>
                        </w:rPr>
                        <w:t>關卡內容</w:t>
                      </w:r>
                      <w:bookmarkEnd w:id="5"/>
                    </w:p>
                  </w:txbxContent>
                </v:textbox>
              </v:rect>
            </w:pict>
          </mc:Fallback>
        </mc:AlternateContent>
      </w:r>
    </w:p>
    <w:p w14:paraId="5A963070" w14:textId="77777777" w:rsidR="004870F8" w:rsidRPr="00010EDB" w:rsidRDefault="004870F8" w:rsidP="004870F8">
      <w:pPr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</w:p>
    <w:p w14:paraId="5FA590DA" w14:textId="4B7C6E80" w:rsidR="00D348B0" w:rsidRPr="00010EDB" w:rsidRDefault="009A5EB4" w:rsidP="00283798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在關卡</w:t>
      </w:r>
      <w:r w:rsidR="00283798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內</w:t>
      </w:r>
      <w:r w:rsidR="00283798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容部份，包含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遊</w:t>
      </w:r>
      <w:r w:rsidR="00283798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戲</w:t>
      </w:r>
      <w:r w:rsidR="00283798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規則</w:t>
      </w:r>
      <w:r w:rsidR="00283798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和</w:t>
      </w:r>
      <w:r w:rsidR="001A4095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按鈕功能</w:t>
      </w:r>
      <w:r w:rsidR="0037220D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283798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以</w:t>
      </w:r>
      <w:r w:rsidR="00283798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便於同學</w:t>
      </w:r>
      <w:r w:rsidR="0037220D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理解</w:t>
      </w:r>
      <w:r w:rsidR="00283798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如</w:t>
      </w:r>
      <w:r w:rsidR="00283798" w:rsidRPr="00010EDB"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  <w:t>何</w:t>
      </w:r>
      <w:r w:rsidR="00C6199E" w:rsidRPr="00010EDB">
        <w:rPr>
          <w:rFonts w:ascii="微軟正黑體" w:eastAsia="微軟正黑體" w:hAnsi="微軟正黑體" w:cs="微軟正黑體" w:hint="eastAsia"/>
          <w:b/>
          <w:bCs/>
          <w:color w:val="6699CC" w:themeColor="accent2"/>
          <w:sz w:val="32"/>
          <w:szCs w:val="28"/>
          <w:lang w:eastAsia="zh-TW"/>
        </w:rPr>
        <w:t>操作和使用。</w:t>
      </w:r>
    </w:p>
    <w:p w14:paraId="46AEF3DD" w14:textId="40CE4737" w:rsidR="001A4095" w:rsidRPr="00010EDB" w:rsidRDefault="001A4095" w:rsidP="001A0CF4">
      <w:pPr>
        <w:pStyle w:val="ab"/>
        <w:spacing w:line="276" w:lineRule="auto"/>
        <w:ind w:left="0"/>
        <w:rPr>
          <w:rFonts w:ascii="微軟正黑體" w:eastAsia="微軟正黑體" w:hAnsi="微軟正黑體" w:cs="微軟正黑體"/>
          <w:b/>
          <w:bCs/>
          <w:color w:val="6699CC" w:themeColor="accent2"/>
          <w:sz w:val="32"/>
          <w:szCs w:val="28"/>
          <w:lang w:eastAsia="zh-TW"/>
        </w:rPr>
      </w:pPr>
    </w:p>
    <w:p w14:paraId="448EF254" w14:textId="4CD8F588" w:rsidR="001A4095" w:rsidRPr="00010EDB" w:rsidRDefault="006459F9" w:rsidP="00621866">
      <w:pPr>
        <w:pStyle w:val="ab"/>
        <w:numPr>
          <w:ilvl w:val="0"/>
          <w:numId w:val="5"/>
        </w:numPr>
        <w:spacing w:line="276" w:lineRule="auto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積木小工具</w:t>
      </w:r>
    </w:p>
    <w:p w14:paraId="527ACF91" w14:textId="300E3311" w:rsidR="00A31A33" w:rsidRPr="00010EDB" w:rsidRDefault="0037220D" w:rsidP="001A0CF4">
      <w:pPr>
        <w:pStyle w:val="ab"/>
        <w:spacing w:line="276" w:lineRule="auto"/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10BB10F1" wp14:editId="4E05C557">
                <wp:simplePos x="0" y="0"/>
                <wp:positionH relativeFrom="column">
                  <wp:posOffset>-95250</wp:posOffset>
                </wp:positionH>
                <wp:positionV relativeFrom="paragraph">
                  <wp:posOffset>372533</wp:posOffset>
                </wp:positionV>
                <wp:extent cx="2004060" cy="1837055"/>
                <wp:effectExtent l="0" t="0" r="12065" b="17145"/>
                <wp:wrapNone/>
                <wp:docPr id="18" name="矩形 18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837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4E7670" id="矩形 18" o:spid="_x0000_s1026" alt="這是輸入自己名字&#10;" style="position:absolute;margin-left:-7.5pt;margin-top:29.35pt;width:157.8pt;height:144.6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" filled="f" strokecolor="red" strokeweight="2pt"/>
            </w:pict>
          </mc:Fallback>
        </mc:AlternateContent>
      </w:r>
      <w:r w:rsidR="00A31A33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7FC55124" wp14:editId="4DB9D520">
            <wp:extent cx="6515100" cy="36715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F096" w14:textId="014C43A3" w:rsidR="00D348B0" w:rsidRPr="00010EDB" w:rsidRDefault="00283798" w:rsidP="00283798">
      <w:pPr>
        <w:pStyle w:val="ab"/>
        <w:spacing w:line="276" w:lineRule="auto"/>
        <w:ind w:left="0" w:firstLineChars="200" w:firstLine="640"/>
        <w:jc w:val="both"/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首</w:t>
      </w:r>
      <w:r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先，在</w:t>
      </w:r>
      <w:r w:rsidR="006459F9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積木</w:t>
      </w:r>
      <w:r w:rsidR="006459F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小工具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部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份，</w:t>
      </w:r>
      <w:r w:rsidR="00D55733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擺</w: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放</w:t>
      </w:r>
      <w:r w:rsidR="00D55733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各式各樣的積木，</w: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只要滑鼠按住積木，拖曳出來即可任</w:t>
      </w:r>
      <w:r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意取出</w: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使用</w:t>
      </w:r>
      <w:r w:rsidR="00985D70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2EAABF98" w14:textId="4DE10C0E" w:rsidR="00121A17" w:rsidRPr="00010EDB" w:rsidRDefault="00121A17">
      <w:pPr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4D984F39" w14:textId="41DEFC82" w:rsidR="0009743C" w:rsidRPr="00010EDB" w:rsidRDefault="00FB5CB8" w:rsidP="00621866">
      <w:pPr>
        <w:pStyle w:val="ab"/>
        <w:numPr>
          <w:ilvl w:val="0"/>
          <w:numId w:val="5"/>
        </w:numPr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56C6732A" wp14:editId="3E56BE00">
                <wp:simplePos x="0" y="0"/>
                <wp:positionH relativeFrom="column">
                  <wp:posOffset>1762125</wp:posOffset>
                </wp:positionH>
                <wp:positionV relativeFrom="paragraph">
                  <wp:posOffset>381000</wp:posOffset>
                </wp:positionV>
                <wp:extent cx="4772025" cy="3676650"/>
                <wp:effectExtent l="0" t="0" r="28575" b="19050"/>
                <wp:wrapNone/>
                <wp:docPr id="27" name="矩形 27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3676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EDA0C9F" id="矩形 27" o:spid="_x0000_s1026" alt="這是輸入自己名字&#10;" style="position:absolute;margin-left:138.75pt;margin-top:30pt;width:375.75pt;height:289.5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" filled="f" strokecolor="red" strokeweight="2pt"/>
            </w:pict>
          </mc:Fallback>
        </mc:AlternateConten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積木擺放區</w:t>
      </w:r>
    </w:p>
    <w:p w14:paraId="3A57562B" w14:textId="51076139" w:rsidR="00FB5CB8" w:rsidRPr="00010EDB" w:rsidRDefault="00AC57B9" w:rsidP="00FB5CB8">
      <w:pPr>
        <w:pStyle w:val="ab"/>
        <w:ind w:left="0"/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6F625248" wp14:editId="5CF67406">
                <wp:simplePos x="0" y="0"/>
                <wp:positionH relativeFrom="page">
                  <wp:posOffset>2094613</wp:posOffset>
                </wp:positionH>
                <wp:positionV relativeFrom="page">
                  <wp:posOffset>1711842</wp:posOffset>
                </wp:positionV>
                <wp:extent cx="2307265" cy="754911"/>
                <wp:effectExtent l="0" t="0" r="74295" b="6477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7265" cy="7549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9D0FA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4" o:spid="_x0000_s1026" type="#_x0000_t32" style="position:absolute;margin-left:164.95pt;margin-top:134.8pt;width:181.65pt;height:59.45pt;z-index:252122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" strokecolor="red">
                <v:stroke endarrow="block"/>
                <w10:wrap anchorx="page" anchory="page"/>
              </v:shape>
            </w:pict>
          </mc:Fallback>
        </mc:AlternateContent>
      </w:r>
      <w:r w:rsidR="00143E7C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878912" behindDoc="0" locked="0" layoutInCell="1" allowOverlap="1" wp14:anchorId="5A3C1BCE" wp14:editId="2329AEA9">
                <wp:simplePos x="0" y="0"/>
                <wp:positionH relativeFrom="column">
                  <wp:posOffset>3393017</wp:posOffset>
                </wp:positionH>
                <wp:positionV relativeFrom="paragraph">
                  <wp:posOffset>118533</wp:posOffset>
                </wp:positionV>
                <wp:extent cx="3064721" cy="1404620"/>
                <wp:effectExtent l="0" t="0" r="0" b="0"/>
                <wp:wrapNone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472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8DBB7" w14:textId="17655B0F" w:rsidR="006433AC" w:rsidRPr="00A8581A" w:rsidRDefault="006433AC" w:rsidP="0073724C">
                            <w:pPr>
                              <w:rPr>
                                <w:rFonts w:ascii="Adobe 繁黑體 Std B" w:eastAsia="Adobe 繁黑體 Std B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還沒放積木的樣子，空空如也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3C1BCE" id="_x0000_s1035" type="#_x0000_t202" style="position:absolute;margin-left:267.15pt;margin-top:9.35pt;width:241.3pt;height:110.6pt;z-index:251878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" filled="f" stroked="f">
                <v:textbox style="mso-fit-shape-to-text:t">
                  <w:txbxContent>
                    <w:p w14:paraId="5C18DBB7" w14:textId="17655B0F" w:rsidR="006433AC" w:rsidRPr="00A8581A" w:rsidRDefault="006433AC" w:rsidP="0073724C">
                      <w:pPr>
                        <w:rPr>
                          <w:rFonts w:ascii="Adobe 繁黑體 Std B" w:eastAsia="Adobe 繁黑體 Std B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還沒放積木的樣子，空空如也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143E7C" w:rsidRPr="00010EDB">
        <w:rPr>
          <w:rStyle w:val="sowc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876864" behindDoc="0" locked="0" layoutInCell="1" allowOverlap="1" wp14:anchorId="001BC57E" wp14:editId="316E7A69">
                <wp:simplePos x="0" y="0"/>
                <wp:positionH relativeFrom="column">
                  <wp:posOffset>-118322</wp:posOffset>
                </wp:positionH>
                <wp:positionV relativeFrom="paragraph">
                  <wp:posOffset>2159000</wp:posOffset>
                </wp:positionV>
                <wp:extent cx="2057400" cy="1404620"/>
                <wp:effectExtent l="0" t="0" r="0" b="0"/>
                <wp:wrapNone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AF1A5" w14:textId="56744F33" w:rsidR="006433AC" w:rsidRPr="00A8581A" w:rsidRDefault="006433AC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▼原本機器人的位置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1BC57E" id="_x0000_s1036" type="#_x0000_t202" style="position:absolute;margin-left:-9.3pt;margin-top:170pt;width:162pt;height:110.6pt;z-index:25187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" filled="f" stroked="f">
                <v:textbox style="mso-fit-shape-to-text:t">
                  <w:txbxContent>
                    <w:p w14:paraId="18DAF1A5" w14:textId="56744F33" w:rsidR="006433AC" w:rsidRPr="00A8581A" w:rsidRDefault="006433AC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原本機器人的位置</w:t>
                      </w:r>
                    </w:p>
                  </w:txbxContent>
                </v:textbox>
              </v:shape>
            </w:pict>
          </mc:Fallback>
        </mc:AlternateContent>
      </w:r>
      <w:r w:rsidR="0073724C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E3314FF" wp14:editId="124F56BC">
                <wp:simplePos x="0" y="0"/>
                <wp:positionH relativeFrom="column">
                  <wp:posOffset>166793</wp:posOffset>
                </wp:positionH>
                <wp:positionV relativeFrom="paragraph">
                  <wp:posOffset>2463377</wp:posOffset>
                </wp:positionV>
                <wp:extent cx="572850" cy="499322"/>
                <wp:effectExtent l="0" t="0" r="17780" b="15240"/>
                <wp:wrapNone/>
                <wp:docPr id="63" name="矩形 63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50" cy="499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CDE5E25" id="矩形 63" o:spid="_x0000_s1026" alt="這是輸入自己名字&#10;" style="position:absolute;margin-left:13.15pt;margin-top:193.95pt;width:45.1pt;height:39.3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" filled="f" strokecolor="red" strokeweight="2pt"/>
            </w:pict>
          </mc:Fallback>
        </mc:AlternateContent>
      </w:r>
      <w:r w:rsidR="00FB5CB8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6F7D7434" wp14:editId="57573514">
            <wp:extent cx="6515100" cy="3671570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573" w14:textId="228AD60F" w:rsidR="00C50147" w:rsidRPr="00010EDB" w:rsidRDefault="00283798" w:rsidP="00283798">
      <w:pPr>
        <w:pStyle w:val="ab"/>
        <w:spacing w:line="276" w:lineRule="auto"/>
        <w:ind w:left="0" w:firstLineChars="200" w:firstLine="640"/>
        <w:jc w:val="both"/>
        <w:rPr>
          <w:rStyle w:val="sowc"/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1307F8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積木擺放區</w: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部</w:t>
      </w:r>
      <w:r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份，</w:t>
      </w:r>
      <w:r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主要</w:t>
      </w:r>
      <w:r w:rsidR="001307F8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是讓</w:t>
      </w:r>
      <w:r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同</w:t>
      </w:r>
      <w:r w:rsidRPr="00010EDB">
        <w:rPr>
          <w:rStyle w:val="sowc"/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學</w:t>
      </w:r>
      <w:r w:rsidR="00C50147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將拖曳出來的</w:t>
      </w:r>
      <w:r w:rsidR="001307F8" w:rsidRPr="00010EDB">
        <w:rPr>
          <w:rStyle w:val="sowc"/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積木，放到積木擺放區</w:t>
      </w:r>
      <w:r w:rsidR="001307F8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，讓機器人</w:t>
      </w:r>
      <w:r w:rsidR="00C50147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進</w:t>
      </w:r>
      <w:r w:rsidR="00C50147" w:rsidRPr="00010EDB">
        <w:rPr>
          <w:rStyle w:val="sowc"/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行</w:t>
      </w:r>
      <w:r w:rsidR="001307F8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移動</w:t>
      </w:r>
      <w:r w:rsidR="00564BAE"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1F3CD1B5" w14:textId="739743AE" w:rsidR="00660D54" w:rsidRPr="00010EDB" w:rsidRDefault="00660D54" w:rsidP="00C50147">
      <w:pPr>
        <w:rPr>
          <w:rFonts w:ascii="微軟正黑體" w:eastAsia="微軟正黑體" w:hAnsi="微軟正黑體"/>
          <w:b/>
          <w:bCs/>
          <w:lang w:eastAsia="zh-TW"/>
        </w:rPr>
      </w:pPr>
      <w:r w:rsidRPr="00010EDB">
        <w:rPr>
          <w:rFonts w:ascii="微軟正黑體" w:eastAsia="微軟正黑體" w:hAnsi="微軟正黑體"/>
          <w:b/>
          <w:bCs/>
          <w:lang w:eastAsia="zh-TW"/>
        </w:rPr>
        <w:br w:type="page"/>
      </w:r>
    </w:p>
    <w:p w14:paraId="41866F6C" w14:textId="77777777" w:rsidR="00C50147" w:rsidRPr="00010EDB" w:rsidRDefault="00C50147" w:rsidP="00621866">
      <w:pPr>
        <w:pStyle w:val="ab"/>
        <w:numPr>
          <w:ilvl w:val="0"/>
          <w:numId w:val="5"/>
        </w:numPr>
        <w:spacing w:line="276" w:lineRule="auto"/>
        <w:rPr>
          <w:rStyle w:val="sowc"/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Style w:val="sowc"/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機器人小視窗</w:t>
      </w:r>
    </w:p>
    <w:p w14:paraId="70C6C8B8" w14:textId="69374ECF" w:rsidR="00017EEE" w:rsidRPr="00010EDB" w:rsidRDefault="00143E7C">
      <w:pPr>
        <w:rPr>
          <w:rStyle w:val="sowc"/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883008" behindDoc="0" locked="0" layoutInCell="1" allowOverlap="1" wp14:anchorId="4E074E1A" wp14:editId="71CC44BF">
                <wp:simplePos x="0" y="0"/>
                <wp:positionH relativeFrom="column">
                  <wp:posOffset>2554817</wp:posOffset>
                </wp:positionH>
                <wp:positionV relativeFrom="paragraph">
                  <wp:posOffset>1928283</wp:posOffset>
                </wp:positionV>
                <wp:extent cx="3532716" cy="1404620"/>
                <wp:effectExtent l="0" t="0" r="0" b="0"/>
                <wp:wrapNone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271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50C9" w14:textId="06780763" w:rsidR="006433AC" w:rsidRPr="00A8581A" w:rsidRDefault="006433AC" w:rsidP="0073724C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有積木放在裡面，可以讓機器人動了!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074E1A" id="_x0000_s1037" type="#_x0000_t202" style="position:absolute;margin-left:201.15pt;margin-top:151.85pt;width:278.15pt;height:110.6pt;z-index:25188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" filled="f" stroked="f">
                <v:textbox style="mso-fit-shape-to-text:t">
                  <w:txbxContent>
                    <w:p w14:paraId="5DC950C9" w14:textId="06780763" w:rsidR="006433AC" w:rsidRPr="00A8581A" w:rsidRDefault="006433AC" w:rsidP="0073724C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有積木放在裡面，可以讓機器人動了!</w:t>
                      </w:r>
                    </w:p>
                  </w:txbxContent>
                </v:textbox>
              </v:shape>
            </w:pict>
          </mc:Fallback>
        </mc:AlternateContent>
      </w:r>
      <w:r w:rsidR="0073724C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885056" behindDoc="0" locked="0" layoutInCell="1" allowOverlap="1" wp14:anchorId="1EDF64B9" wp14:editId="7BE3A681">
                <wp:simplePos x="0" y="0"/>
                <wp:positionH relativeFrom="column">
                  <wp:posOffset>-103717</wp:posOffset>
                </wp:positionH>
                <wp:positionV relativeFrom="paragraph">
                  <wp:posOffset>2131060</wp:posOffset>
                </wp:positionV>
                <wp:extent cx="2040466" cy="1404620"/>
                <wp:effectExtent l="0" t="0" r="0" b="0"/>
                <wp:wrapNone/>
                <wp:docPr id="1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4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9F857" w14:textId="75FF57A8" w:rsidR="006433AC" w:rsidRPr="00A8581A" w:rsidRDefault="006433AC" w:rsidP="0073724C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▼現在機器人的位置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DF64B9" id="_x0000_s1038" type="#_x0000_t202" style="position:absolute;margin-left:-8.15pt;margin-top:167.8pt;width:160.65pt;height:110.6pt;z-index:25188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" filled="f" stroked="f">
                <v:textbox style="mso-fit-shape-to-text:t">
                  <w:txbxContent>
                    <w:p w14:paraId="0219F857" w14:textId="75FF57A8" w:rsidR="006433AC" w:rsidRPr="00A8581A" w:rsidRDefault="006433AC" w:rsidP="0073724C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現在機器人的位置</w:t>
                      </w:r>
                    </w:p>
                  </w:txbxContent>
                </v:textbox>
              </v:shape>
            </w:pict>
          </mc:Fallback>
        </mc:AlternateContent>
      </w:r>
      <w:r w:rsidR="0073724C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4589D142" wp14:editId="5350F667">
                <wp:simplePos x="0" y="0"/>
                <wp:positionH relativeFrom="column">
                  <wp:posOffset>666962</wp:posOffset>
                </wp:positionH>
                <wp:positionV relativeFrom="paragraph">
                  <wp:posOffset>2478828</wp:posOffset>
                </wp:positionV>
                <wp:extent cx="572850" cy="499322"/>
                <wp:effectExtent l="0" t="0" r="17780" b="15240"/>
                <wp:wrapNone/>
                <wp:docPr id="194" name="矩形 194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50" cy="499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587CFD8" id="矩形 194" o:spid="_x0000_s1026" alt="這是輸入自己名字&#10;" style="position:absolute;margin-left:52.5pt;margin-top:195.2pt;width:45.1pt;height:39.3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" filled="f" strokecolor="red" strokeweight="2pt"/>
            </w:pict>
          </mc:Fallback>
        </mc:AlternateContent>
      </w:r>
      <w:r w:rsidR="0073724C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14A2D5B5" wp14:editId="6922A9F3">
                <wp:simplePos x="0" y="0"/>
                <wp:positionH relativeFrom="column">
                  <wp:posOffset>3147695</wp:posOffset>
                </wp:positionH>
                <wp:positionV relativeFrom="paragraph">
                  <wp:posOffset>91228</wp:posOffset>
                </wp:positionV>
                <wp:extent cx="1845733" cy="1608667"/>
                <wp:effectExtent l="0" t="0" r="21590" b="10795"/>
                <wp:wrapNone/>
                <wp:docPr id="61" name="矩形 61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33" cy="1608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E6B2C7E" id="矩形 61" o:spid="_x0000_s1026" alt="這是輸入自己名字&#10;" style="position:absolute;margin-left:247.85pt;margin-top:7.2pt;width:145.35pt;height:126.65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" filled="f" strokecolor="red" strokeweight="2pt"/>
            </w:pict>
          </mc:Fallback>
        </mc:AlternateContent>
      </w:r>
      <w:r w:rsidR="0073724C" w:rsidRPr="00010EDB">
        <w:rPr>
          <w:rStyle w:val="sowc"/>
          <w:rFonts w:ascii="微軟正黑體" w:eastAsia="微軟正黑體" w:hAnsi="微軟正黑體"/>
          <w:b/>
          <w:bCs/>
          <w:noProof/>
          <w:color w:val="6699CC" w:themeColor="accent2"/>
          <w:sz w:val="40"/>
          <w:szCs w:val="36"/>
          <w:lang w:eastAsia="zh-TW"/>
        </w:rPr>
        <w:drawing>
          <wp:inline distT="0" distB="0" distL="0" distR="0" wp14:anchorId="463FB362" wp14:editId="0BC93220">
            <wp:extent cx="6515100" cy="363982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EA67" w14:textId="19A197A1" w:rsidR="00C50147" w:rsidRPr="00010EDB" w:rsidRDefault="00C50147" w:rsidP="00C50147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在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機器人小視窗部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份，則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是顯示出機器人的目前畫面，</w:t>
      </w:r>
      <w:r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裡面的機器人，會因</w:t>
      </w:r>
      <w:r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為</w:t>
      </w:r>
      <w:r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積木擺放的位</w:t>
      </w:r>
      <w:r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置</w:t>
      </w:r>
      <w:r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而影響到移動方</w:t>
      </w:r>
      <w:r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向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09D7515D" w14:textId="77777777" w:rsidR="00C50147" w:rsidRPr="00010EDB" w:rsidRDefault="00C50147">
      <w:pPr>
        <w:rPr>
          <w:rStyle w:val="sowc"/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</w:p>
    <w:p w14:paraId="362834F7" w14:textId="4CC9186A" w:rsidR="00DA0065" w:rsidRPr="00010EDB" w:rsidRDefault="00DA0065" w:rsidP="00DA0065">
      <w:pPr>
        <w:pStyle w:val="My"/>
        <w:spacing w:line="276" w:lineRule="auto"/>
        <w:rPr>
          <w:rFonts w:ascii="微軟正黑體" w:eastAsia="微軟正黑體" w:hAnsi="微軟正黑體" w:cs="Times New Roman"/>
          <w:b/>
          <w:bCs/>
          <w:color w:val="6699CC" w:themeColor="accent2"/>
          <w:sz w:val="32"/>
          <w:szCs w:val="28"/>
          <w:lang w:val="en-US" w:eastAsia="zh-TW"/>
        </w:rPr>
      </w:pPr>
    </w:p>
    <w:p w14:paraId="4D22B736" w14:textId="13907D68" w:rsidR="00DA0065" w:rsidRPr="00010EDB" w:rsidRDefault="00DA0065" w:rsidP="00DA0065">
      <w:pPr>
        <w:pStyle w:val="My"/>
        <w:spacing w:line="276" w:lineRule="auto"/>
        <w:rPr>
          <w:rFonts w:ascii="微軟正黑體" w:eastAsia="微軟正黑體" w:hAnsi="微軟正黑體" w:cs="Times New Roman"/>
          <w:b/>
          <w:bCs/>
          <w:color w:val="6699CC" w:themeColor="accent2"/>
          <w:sz w:val="32"/>
          <w:szCs w:val="28"/>
          <w:lang w:val="en-US"/>
        </w:rPr>
      </w:pPr>
    </w:p>
    <w:p w14:paraId="2E7E1AB3" w14:textId="77777777" w:rsidR="00DA0065" w:rsidRPr="00010EDB" w:rsidRDefault="00DA0065">
      <w:pPr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  <w:br w:type="page"/>
      </w:r>
    </w:p>
    <w:p w14:paraId="31EE3D69" w14:textId="2DD9BF5C" w:rsidR="00121A17" w:rsidRPr="00010EDB" w:rsidRDefault="00C028EE" w:rsidP="00621866">
      <w:pPr>
        <w:pStyle w:val="ab"/>
        <w:numPr>
          <w:ilvl w:val="0"/>
          <w:numId w:val="5"/>
        </w:numPr>
        <w:spacing w:line="276" w:lineRule="auto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播放按鈕</w:t>
      </w:r>
    </w:p>
    <w:p w14:paraId="667148D0" w14:textId="158EFFE5" w:rsidR="00C028EE" w:rsidRPr="00010EDB" w:rsidRDefault="0018286F" w:rsidP="00FB1743">
      <w:pPr>
        <w:pStyle w:val="My"/>
        <w:spacing w:line="276" w:lineRule="auto"/>
        <w:rPr>
          <w:rFonts w:ascii="微軟正黑體" w:eastAsia="微軟正黑體" w:hAnsi="微軟正黑體" w:cs="Times New Roman"/>
          <w:b/>
          <w:bCs/>
          <w:color w:val="6699CC" w:themeColor="accent2"/>
          <w:sz w:val="32"/>
          <w:szCs w:val="28"/>
          <w:lang w:val="en-US"/>
        </w:rPr>
      </w:pPr>
      <w:r w:rsidRPr="00010EDB">
        <w:rPr>
          <w:rFonts w:ascii="微軟正黑體" w:eastAsia="微軟正黑體" w:hAnsi="微軟正黑體"/>
          <w:b/>
          <w:bCs/>
          <w:noProof/>
          <w:lang w:val="en-US" w:eastAsia="zh-TW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15A5153C" wp14:editId="6F618DB1">
                <wp:simplePos x="0" y="0"/>
                <wp:positionH relativeFrom="column">
                  <wp:posOffset>356658</wp:posOffset>
                </wp:positionH>
                <wp:positionV relativeFrom="paragraph">
                  <wp:posOffset>19050</wp:posOffset>
                </wp:positionV>
                <wp:extent cx="422910" cy="390525"/>
                <wp:effectExtent l="0" t="0" r="15240" b="28575"/>
                <wp:wrapNone/>
                <wp:docPr id="33" name="矩形 33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407376C" id="矩形 33" o:spid="_x0000_s1026" alt="這是輸入自己名字&#10;" style="position:absolute;margin-left:28.1pt;margin-top:1.5pt;width:33.3pt;height:30.75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" filled="f" strokecolor="red" strokeweight="2pt"/>
            </w:pict>
          </mc:Fallback>
        </mc:AlternateContent>
      </w:r>
      <w:r w:rsidR="00C028EE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w:drawing>
          <wp:inline distT="0" distB="0" distL="0" distR="0" wp14:anchorId="4CE30F3A" wp14:editId="07DA6D66">
            <wp:extent cx="6515100" cy="3671570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6A03" w14:textId="1345F780" w:rsidR="00660D54" w:rsidRPr="00010EDB" w:rsidRDefault="00C50147" w:rsidP="00C50147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91443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播放按鈕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部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份，</w:t>
      </w:r>
      <w:r w:rsidR="00914439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就是</w:t>
      </w:r>
      <w:r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將擺</w:t>
      </w:r>
      <w:r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放</w:t>
      </w:r>
      <w:r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在積木放置區</w:t>
      </w:r>
      <w:r w:rsidR="005958B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裡</w:t>
      </w:r>
      <w:r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的</w:t>
      </w:r>
      <w:r w:rsidR="005958B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積木進</w:t>
      </w:r>
      <w:r w:rsidR="005958B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行</w:t>
      </w:r>
      <w:r w:rsidR="00914439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啟動</w:t>
      </w:r>
      <w:r w:rsidR="0091443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="005958BD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透過</w:t>
      </w:r>
      <w:r w:rsidR="0091443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啟動機器人</w:t>
      </w:r>
      <w:r w:rsidR="00EA3DC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的同</w:t>
      </w:r>
      <w:r w:rsidR="00EA3DC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時</w:t>
      </w:r>
      <w:r w:rsidR="005958BD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，</w:t>
      </w:r>
      <w:r w:rsidR="005958B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同學</w:t>
      </w:r>
      <w:r w:rsidR="005958B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可以</w:t>
      </w:r>
      <w:r w:rsidR="005958B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從</w:t>
      </w:r>
      <w:r w:rsidR="00EA3DC1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播</w:t>
      </w:r>
      <w:r w:rsidR="00EA3DC1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放</w:t>
      </w:r>
      <w:r w:rsidR="005958B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畫面得</w:t>
      </w:r>
      <w:r w:rsidR="005958B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知</w:t>
      </w:r>
      <w:r w:rsidR="005958BD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，自己擺放積木的位</w:t>
      </w:r>
      <w:r w:rsidR="005958B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置是否</w:t>
      </w:r>
      <w:r w:rsidR="00EA3DC1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正</w:t>
      </w:r>
      <w:r w:rsidR="00EA3DC1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確</w:t>
      </w:r>
      <w:r w:rsidR="005958B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，</w:t>
      </w:r>
      <w:r w:rsidR="00EA3DC1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以</w:t>
      </w:r>
      <w:r w:rsidR="00EA3DC1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幫助</w:t>
      </w:r>
      <w:r w:rsidR="005958B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同</w:t>
      </w:r>
      <w:r w:rsidR="00EA3DC1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學事</w:t>
      </w:r>
      <w:r w:rsidR="00EA3DC1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後再</w:t>
      </w:r>
      <w:r w:rsidR="005958BD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調整</w:t>
      </w:r>
      <w:r w:rsidR="00EA3DC1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積木</w:t>
      </w:r>
      <w:r w:rsidR="00880B1C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到</w:t>
      </w:r>
      <w:r w:rsidR="00880B1C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正</w:t>
      </w:r>
      <w:r w:rsidR="00880B1C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確</w:t>
      </w:r>
      <w:r w:rsidR="00EA3DC1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位置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  <w:r w:rsidR="00660D54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0E1EA7D9" w14:textId="58B4F3B0" w:rsidR="0018286F" w:rsidRPr="00010EDB" w:rsidRDefault="00EA3DC1" w:rsidP="00914439">
      <w:pPr>
        <w:spacing w:line="276" w:lineRule="auto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893248" behindDoc="0" locked="0" layoutInCell="1" allowOverlap="1" wp14:anchorId="501D8236" wp14:editId="495E0B60">
                <wp:simplePos x="0" y="0"/>
                <wp:positionH relativeFrom="margin">
                  <wp:align>left</wp:align>
                </wp:positionH>
                <wp:positionV relativeFrom="paragraph">
                  <wp:posOffset>295275</wp:posOffset>
                </wp:positionV>
                <wp:extent cx="3200400" cy="1404620"/>
                <wp:effectExtent l="0" t="0" r="0" b="0"/>
                <wp:wrapNone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0C105" w14:textId="477113BA" w:rsidR="006433AC" w:rsidRPr="00A8581A" w:rsidRDefault="006433AC" w:rsidP="005E2DEA">
                            <w:pPr>
                              <w:rPr>
                                <w:rFonts w:ascii="Adobe 繁黑體 Std B" w:eastAsia="Malgun Gothic" w:hAnsi="Adobe 繁黑體 Std B"/>
                                <w:sz w:val="28"/>
                                <w:szCs w:val="28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28"/>
                                <w:szCs w:val="28"/>
                                <w:lang w:eastAsia="zh-TW"/>
                              </w:rPr>
                              <w:t>1.只要點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28"/>
                                <w:szCs w:val="28"/>
                                <w:lang w:eastAsia="zh-TW"/>
                              </w:rPr>
                              <w:t>擊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28"/>
                                <w:szCs w:val="28"/>
                                <w:lang w:eastAsia="zh-TW"/>
                              </w:rPr>
                              <w:t>播放，按鈕則變成暫停按鈕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1D8236" id="_x0000_s1039" type="#_x0000_t202" style="position:absolute;margin-left:0;margin-top:23.25pt;width:252pt;height:110.6pt;z-index:2518932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" filled="f" stroked="f">
                <v:textbox style="mso-fit-shape-to-text:t">
                  <w:txbxContent>
                    <w:p w14:paraId="4970C105" w14:textId="477113BA" w:rsidR="006433AC" w:rsidRPr="00A8581A" w:rsidRDefault="006433AC" w:rsidP="005E2DEA">
                      <w:pPr>
                        <w:rPr>
                          <w:rFonts w:ascii="Adobe 繁黑體 Std B" w:eastAsia="Malgun Gothic" w:hAnsi="Adobe 繁黑體 Std B"/>
                          <w:sz w:val="28"/>
                          <w:szCs w:val="28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28"/>
                          <w:szCs w:val="28"/>
                          <w:lang w:eastAsia="zh-TW"/>
                        </w:rPr>
                        <w:t>1.只要點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28"/>
                          <w:szCs w:val="28"/>
                          <w:lang w:eastAsia="zh-TW"/>
                        </w:rPr>
                        <w:t>擊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28"/>
                          <w:szCs w:val="28"/>
                          <w:lang w:eastAsia="zh-TW"/>
                        </w:rPr>
                        <w:t>播放，按鈕則變成暫停按鈕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BBA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28064" behindDoc="0" locked="0" layoutInCell="1" allowOverlap="1" wp14:anchorId="1EBC31F2" wp14:editId="3C92B201">
                <wp:simplePos x="0" y="0"/>
                <wp:positionH relativeFrom="column">
                  <wp:posOffset>3282738</wp:posOffset>
                </wp:positionH>
                <wp:positionV relativeFrom="paragraph">
                  <wp:posOffset>1487805</wp:posOffset>
                </wp:positionV>
                <wp:extent cx="2514600" cy="1404620"/>
                <wp:effectExtent l="0" t="0" r="0" b="635"/>
                <wp:wrapNone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63CD5" w14:textId="72928524" w:rsidR="006433AC" w:rsidRPr="00A8581A" w:rsidRDefault="006433AC" w:rsidP="008B1BBA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2.這裡只要開始播放之後</w:t>
                            </w:r>
                            <w:r w:rsidR="004810BF"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，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就不能再放方塊了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BC31F2" id="_x0000_s1040" type="#_x0000_t202" style="position:absolute;margin-left:258.5pt;margin-top:117.15pt;width:198pt;height:110.6pt;z-index:25192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" filled="f" stroked="f">
                <v:textbox style="mso-fit-shape-to-text:t">
                  <w:txbxContent>
                    <w:p w14:paraId="63163CD5" w14:textId="72928524" w:rsidR="006433AC" w:rsidRPr="00A8581A" w:rsidRDefault="006433AC" w:rsidP="008B1BBA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2.這裡只要開始播放之後</w:t>
                      </w:r>
                      <w:r w:rsidR="004810BF"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，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就不能再放方塊了</w:t>
                      </w:r>
                    </w:p>
                  </w:txbxContent>
                </v:textbox>
              </v:shape>
            </w:pict>
          </mc:Fallback>
        </mc:AlternateContent>
      </w:r>
      <w:r w:rsidR="005E2DEA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420309A6" wp14:editId="1B3E5CDC">
                <wp:simplePos x="0" y="0"/>
                <wp:positionH relativeFrom="column">
                  <wp:posOffset>341207</wp:posOffset>
                </wp:positionH>
                <wp:positionV relativeFrom="paragraph">
                  <wp:posOffset>-1905</wp:posOffset>
                </wp:positionV>
                <wp:extent cx="422910" cy="390525"/>
                <wp:effectExtent l="0" t="0" r="15240" b="28575"/>
                <wp:wrapNone/>
                <wp:docPr id="205" name="矩形 205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FC6F5FD" id="矩形 205" o:spid="_x0000_s1026" alt="這是輸入自己名字&#10;" style="position:absolute;margin-left:26.85pt;margin-top:-.15pt;width:33.3pt;height:30.7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" filled="f" strokecolor="red" strokeweight="2pt"/>
            </w:pict>
          </mc:Fallback>
        </mc:AlternateContent>
      </w:r>
      <w:r w:rsidR="005E2DEA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40"/>
          <w:szCs w:val="36"/>
          <w:lang w:val="en-US" w:eastAsia="zh-TW"/>
        </w:rPr>
        <w:drawing>
          <wp:inline distT="0" distB="0" distL="0" distR="0" wp14:anchorId="11970F82" wp14:editId="06FDC2E9">
            <wp:extent cx="6515100" cy="3639820"/>
            <wp:effectExtent l="0" t="0" r="0" b="0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3406" w14:textId="7122DF45" w:rsidR="005E2DEA" w:rsidRPr="00010EDB" w:rsidRDefault="004810BF" w:rsidP="00EA3DC1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請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注意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!</w:t>
      </w:r>
      <w:r w:rsidR="00EA3DC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EB3F2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點</w:t>
      </w:r>
      <w:r w:rsidR="00EB3F2F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擊播放</w:t>
      </w:r>
      <w:r w:rsidR="00EA3DC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這</w:t>
      </w:r>
      <w:r w:rsidR="00EB3F2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個</w:t>
      </w:r>
      <w:r w:rsidR="00EA3DC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階段，</w:t>
      </w:r>
      <w:r w:rsidR="00EB3F2F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系</w:t>
      </w:r>
      <w:r w:rsidR="00EB3F2F"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統會禁止</w:t>
      </w:r>
      <w:r w:rsidR="00EB3F2F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同學去</w:t>
      </w:r>
      <w:r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拖</w:t>
      </w:r>
      <w:r w:rsidRPr="00010EDB">
        <w:rPr>
          <w:rFonts w:ascii="微軟正黑體" w:eastAsia="微軟正黑體" w:hAnsi="微軟正黑體"/>
          <w:b/>
          <w:bCs/>
          <w:color w:val="FF0000"/>
          <w:sz w:val="32"/>
          <w:szCs w:val="28"/>
          <w:lang w:eastAsia="zh-TW"/>
        </w:rPr>
        <w:t>曳</w:t>
      </w:r>
      <w:r w:rsidR="00EB3F2F" w:rsidRPr="00010EDB">
        <w:rPr>
          <w:rFonts w:ascii="微軟正黑體" w:eastAsia="微軟正黑體" w:hAnsi="微軟正黑體" w:hint="eastAsia"/>
          <w:b/>
          <w:bCs/>
          <w:color w:val="FF0000"/>
          <w:sz w:val="32"/>
          <w:szCs w:val="28"/>
          <w:lang w:eastAsia="zh-TW"/>
        </w:rPr>
        <w:t>放置其他積木</w:t>
      </w:r>
      <w:r w:rsidR="00DA0065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</w:t>
      </w:r>
    </w:p>
    <w:p w14:paraId="1D9DACEC" w14:textId="2C7A5669" w:rsidR="00660D54" w:rsidRPr="00010EDB" w:rsidRDefault="00660D54" w:rsidP="00EA3DC1">
      <w:pPr>
        <w:pStyle w:val="ab"/>
        <w:spacing w:line="276" w:lineRule="auto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4160397B" w14:textId="02D7281E" w:rsidR="0018286F" w:rsidRPr="00010EDB" w:rsidRDefault="0018286F" w:rsidP="00621866">
      <w:pPr>
        <w:pStyle w:val="ab"/>
        <w:numPr>
          <w:ilvl w:val="0"/>
          <w:numId w:val="5"/>
        </w:numPr>
        <w:spacing w:line="276" w:lineRule="auto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重整按鈕</w:t>
      </w:r>
    </w:p>
    <w:p w14:paraId="132ABA61" w14:textId="39D37676" w:rsidR="0039502F" w:rsidRPr="00010EDB" w:rsidRDefault="00A8581A" w:rsidP="0039502F">
      <w:pPr>
        <w:pStyle w:val="ab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32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17824" behindDoc="0" locked="0" layoutInCell="1" allowOverlap="1" wp14:anchorId="16B31BC5" wp14:editId="53805786">
                <wp:simplePos x="0" y="0"/>
                <wp:positionH relativeFrom="column">
                  <wp:posOffset>1191683</wp:posOffset>
                </wp:positionH>
                <wp:positionV relativeFrom="paragraph">
                  <wp:posOffset>694690</wp:posOffset>
                </wp:positionV>
                <wp:extent cx="1871134" cy="1404620"/>
                <wp:effectExtent l="0" t="0" r="0" b="0"/>
                <wp:wrapNone/>
                <wp:docPr id="2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1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7404D" w14:textId="40E6837B" w:rsidR="006433AC" w:rsidRPr="00A8581A" w:rsidRDefault="006433AC" w:rsidP="00143E7C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2.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&lt;&lt;按下重整按紐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B31BC5" id="_x0000_s1041" type="#_x0000_t202" style="position:absolute;left:0;text-align:left;margin-left:93.85pt;margin-top:54.7pt;width:147.35pt;height:110.6pt;z-index:25191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" filled="f" stroked="f">
                <v:textbox style="mso-fit-shape-to-text:t">
                  <w:txbxContent>
                    <w:p w14:paraId="62A7404D" w14:textId="40E6837B" w:rsidR="006433AC" w:rsidRPr="00A8581A" w:rsidRDefault="006433AC" w:rsidP="00143E7C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2.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&lt;&lt;按下重整按</w:t>
                      </w: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紐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9502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32"/>
          <w:lang w:eastAsia="zh-TW"/>
        </w:rPr>
        <w:t>在重整按鈕部份，則是把積木放置區、機器人小視窗，恢復到原來的設定。</w:t>
      </w:r>
    </w:p>
    <w:p w14:paraId="2DFCC8A6" w14:textId="62D9FC6A" w:rsidR="000300AF" w:rsidRPr="00010EDB" w:rsidRDefault="0039502F">
      <w:pPr>
        <w:rPr>
          <w:rFonts w:ascii="微軟正黑體" w:eastAsia="微軟正黑體" w:hAnsi="微軟正黑體"/>
          <w:b/>
          <w:bCs/>
          <w:color w:val="6699CC" w:themeColor="accent2"/>
          <w:sz w:val="16"/>
          <w:szCs w:val="16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11680" behindDoc="0" locked="0" layoutInCell="1" allowOverlap="1" wp14:anchorId="05A1B68A" wp14:editId="4C1BD879">
                <wp:simplePos x="0" y="0"/>
                <wp:positionH relativeFrom="column">
                  <wp:posOffset>3143250</wp:posOffset>
                </wp:positionH>
                <wp:positionV relativeFrom="paragraph">
                  <wp:posOffset>1550035</wp:posOffset>
                </wp:positionV>
                <wp:extent cx="3057525" cy="1404620"/>
                <wp:effectExtent l="0" t="0" r="0" b="0"/>
                <wp:wrapNone/>
                <wp:docPr id="2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55269" w14:textId="613C4712" w:rsidR="006433AC" w:rsidRPr="00A8581A" w:rsidRDefault="006433AC" w:rsidP="00751481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1.覺得積木好像全都擺錯了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A1B68A" id="_x0000_s1042" type="#_x0000_t202" style="position:absolute;margin-left:247.5pt;margin-top:122.05pt;width:240.75pt;height:110.6pt;z-index:25191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" filled="f" stroked="f">
                <v:textbox style="mso-fit-shape-to-text:t">
                  <w:txbxContent>
                    <w:p w14:paraId="6FE55269" w14:textId="613C4712" w:rsidR="006433AC" w:rsidRPr="00A8581A" w:rsidRDefault="006433AC" w:rsidP="00751481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1.覺得積木好像全都擺錯了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143E7C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730CA5D6" wp14:editId="34E9D876">
                <wp:simplePos x="0" y="0"/>
                <wp:positionH relativeFrom="column">
                  <wp:posOffset>713105</wp:posOffset>
                </wp:positionH>
                <wp:positionV relativeFrom="paragraph">
                  <wp:posOffset>-19897</wp:posOffset>
                </wp:positionV>
                <wp:extent cx="422910" cy="390525"/>
                <wp:effectExtent l="0" t="0" r="15240" b="28575"/>
                <wp:wrapNone/>
                <wp:docPr id="227" name="矩形 227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73FDB12" id="矩形 227" o:spid="_x0000_s1026" alt="這是輸入自己名字&#10;" style="position:absolute;margin-left:56.15pt;margin-top:-1.55pt;width:33.3pt;height:30.75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" filled="f" strokecolor="red" strokeweight="2pt"/>
            </w:pict>
          </mc:Fallback>
        </mc:AlternateContent>
      </w:r>
      <w:r w:rsidR="00143E7C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59912BEC" wp14:editId="28BCF61F">
                <wp:simplePos x="0" y="0"/>
                <wp:positionH relativeFrom="column">
                  <wp:posOffset>-27305</wp:posOffset>
                </wp:positionH>
                <wp:positionV relativeFrom="paragraph">
                  <wp:posOffset>368088</wp:posOffset>
                </wp:positionV>
                <wp:extent cx="1845310" cy="1854200"/>
                <wp:effectExtent l="0" t="0" r="21590" b="12700"/>
                <wp:wrapNone/>
                <wp:docPr id="224" name="矩形 224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310" cy="185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787F754" id="矩形 224" o:spid="_x0000_s1026" alt="這是輸入自己名字&#10;" style="position:absolute;margin-left:-2.15pt;margin-top:29pt;width:145.3pt;height:14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" filled="f" strokecolor="red" strokeweight="2pt"/>
            </w:pict>
          </mc:Fallback>
        </mc:AlternateContent>
      </w:r>
      <w:r w:rsidR="00751481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13728" behindDoc="0" locked="0" layoutInCell="1" allowOverlap="1" wp14:anchorId="55C40E37" wp14:editId="0ED66C7F">
                <wp:simplePos x="0" y="0"/>
                <wp:positionH relativeFrom="column">
                  <wp:posOffset>-2964</wp:posOffset>
                </wp:positionH>
                <wp:positionV relativeFrom="paragraph">
                  <wp:posOffset>1462193</wp:posOffset>
                </wp:positionV>
                <wp:extent cx="2082800" cy="1404620"/>
                <wp:effectExtent l="0" t="0" r="0" b="0"/>
                <wp:wrapNone/>
                <wp:docPr id="2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C0DA8" w14:textId="2D14C98C" w:rsidR="006433AC" w:rsidRPr="00A8581A" w:rsidRDefault="006433AC" w:rsidP="00751481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積木只剩一個了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C40E37" id="_x0000_s1043" type="#_x0000_t202" style="position:absolute;margin-left:-.25pt;margin-top:115.15pt;width:164pt;height:110.6pt;z-index:251913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" filled="f" stroked="f">
                <v:textbox style="mso-fit-shape-to-text:t">
                  <w:txbxContent>
                    <w:p w14:paraId="7D9C0DA8" w14:textId="2D14C98C" w:rsidR="006433AC" w:rsidRPr="00A8581A" w:rsidRDefault="006433AC" w:rsidP="00751481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積木只剩一個了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751481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6AAFD204" wp14:editId="631A5236">
                <wp:simplePos x="0" y="0"/>
                <wp:positionH relativeFrom="column">
                  <wp:posOffset>3223683</wp:posOffset>
                </wp:positionH>
                <wp:positionV relativeFrom="paragraph">
                  <wp:posOffset>192617</wp:posOffset>
                </wp:positionV>
                <wp:extent cx="1693334" cy="1176866"/>
                <wp:effectExtent l="0" t="0" r="21590" b="23495"/>
                <wp:wrapNone/>
                <wp:docPr id="223" name="矩形 223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4" cy="1176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2CF27FC" id="矩形 223" o:spid="_x0000_s1026" alt="這是輸入自己名字&#10;" style="position:absolute;margin-left:253.85pt;margin-top:15.15pt;width:133.35pt;height:92.65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" filled="f" strokecolor="red" strokeweight="2pt"/>
            </w:pict>
          </mc:Fallback>
        </mc:AlternateContent>
      </w:r>
      <w:r w:rsidR="00751481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389D1809" wp14:editId="16A09D98">
            <wp:extent cx="6207125" cy="3487122"/>
            <wp:effectExtent l="0" t="0" r="3175" b="0"/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4590" cy="34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4B31" w14:textId="66D29036" w:rsidR="00F725E6" w:rsidRPr="00010EDB" w:rsidRDefault="00F725E6">
      <w:pPr>
        <w:rPr>
          <w:rFonts w:ascii="微軟正黑體" w:eastAsia="微軟正黑體" w:hAnsi="微軟正黑體"/>
          <w:b/>
          <w:bCs/>
          <w:color w:val="6699CC" w:themeColor="accent2"/>
          <w:sz w:val="16"/>
          <w:szCs w:val="16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07C40C5F" wp14:editId="3BA4F209">
                <wp:simplePos x="0" y="0"/>
                <wp:positionH relativeFrom="column">
                  <wp:posOffset>-2117</wp:posOffset>
                </wp:positionH>
                <wp:positionV relativeFrom="paragraph">
                  <wp:posOffset>180128</wp:posOffset>
                </wp:positionV>
                <wp:extent cx="1676400" cy="1854200"/>
                <wp:effectExtent l="0" t="0" r="19050" b="12700"/>
                <wp:wrapNone/>
                <wp:docPr id="23" name="矩形 23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85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E28DBA" id="矩形 23" o:spid="_x0000_s1026" alt="這是輸入自己名字&#10;" style="position:absolute;margin-left:-.15pt;margin-top:14.2pt;width:132pt;height:146pt;z-index:2521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59FDEB20" wp14:editId="3FEC4573">
                <wp:simplePos x="0" y="0"/>
                <wp:positionH relativeFrom="margin">
                  <wp:posOffset>1674283</wp:posOffset>
                </wp:positionH>
                <wp:positionV relativeFrom="paragraph">
                  <wp:posOffset>180128</wp:posOffset>
                </wp:positionV>
                <wp:extent cx="4530725" cy="3496945"/>
                <wp:effectExtent l="0" t="0" r="22225" b="27305"/>
                <wp:wrapNone/>
                <wp:docPr id="230" name="矩形 230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725" cy="3496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C85BA21" id="矩形 230" o:spid="_x0000_s1026" alt="這是輸入自己名字&#10;" style="position:absolute;margin-left:131.85pt;margin-top:14.2pt;width:356.75pt;height:275.35pt;z-index:25191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" filled="f" strokecolor="red" strokeweight="2pt">
                <w10:wrap anchorx="margin"/>
              </v:rect>
            </w:pict>
          </mc:Fallback>
        </mc:AlternateContent>
      </w:r>
    </w:p>
    <w:p w14:paraId="39CE6685" w14:textId="2FD70474" w:rsidR="00143E7C" w:rsidRPr="00010EDB" w:rsidRDefault="00D951BC">
      <w:pPr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23968" behindDoc="0" locked="0" layoutInCell="1" allowOverlap="1" wp14:anchorId="0B701F89" wp14:editId="4998805B">
                <wp:simplePos x="0" y="0"/>
                <wp:positionH relativeFrom="column">
                  <wp:posOffset>-2540</wp:posOffset>
                </wp:positionH>
                <wp:positionV relativeFrom="paragraph">
                  <wp:posOffset>1171575</wp:posOffset>
                </wp:positionV>
                <wp:extent cx="1819910" cy="770467"/>
                <wp:effectExtent l="0" t="0" r="0" b="0"/>
                <wp:wrapNone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7704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8E04B" w14:textId="1996D156" w:rsidR="006433AC" w:rsidRPr="00A8581A" w:rsidRDefault="006433AC" w:rsidP="00143E7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▲積木也全都回到</w:t>
                            </w:r>
                          </w:p>
                          <w:p w14:paraId="50EBF847" w14:textId="67BCB840" w:rsidR="006433AC" w:rsidRPr="00A8581A" w:rsidRDefault="006433AC" w:rsidP="00143E7C">
                            <w:pPr>
                              <w:rPr>
                                <w:rFonts w:ascii="Adobe 繁黑體 Std B" w:eastAsia="Malgun Gothic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一開始的數量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B701F89"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margin-left:-.2pt;margin-top:92.25pt;width:143.3pt;height:60.65pt;z-index:25192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" filled="f" stroked="f">
                <v:textbox>
                  <w:txbxContent>
                    <w:p w14:paraId="7E98E04B" w14:textId="1996D156" w:rsidR="006433AC" w:rsidRPr="00A8581A" w:rsidRDefault="006433AC" w:rsidP="00143E7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▲積木也全都回到</w:t>
                      </w:r>
                    </w:p>
                    <w:p w14:paraId="50EBF847" w14:textId="67BCB840" w:rsidR="006433AC" w:rsidRPr="00A8581A" w:rsidRDefault="006433AC" w:rsidP="00143E7C">
                      <w:pPr>
                        <w:rPr>
                          <w:rFonts w:ascii="Adobe 繁黑體 Std B" w:eastAsia="Malgun Gothic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一開始的數量</w:t>
                      </w:r>
                    </w:p>
                  </w:txbxContent>
                </v:textbox>
              </v:shape>
            </w:pict>
          </mc:Fallback>
        </mc:AlternateContent>
      </w:r>
      <w:r w:rsidR="00143E7C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21920" behindDoc="0" locked="0" layoutInCell="1" allowOverlap="1" wp14:anchorId="1B5BA8D1" wp14:editId="0D96107E">
                <wp:simplePos x="0" y="0"/>
                <wp:positionH relativeFrom="column">
                  <wp:posOffset>2427605</wp:posOffset>
                </wp:positionH>
                <wp:positionV relativeFrom="paragraph">
                  <wp:posOffset>1587500</wp:posOffset>
                </wp:positionV>
                <wp:extent cx="3310466" cy="409205"/>
                <wp:effectExtent l="0" t="0" r="0" b="0"/>
                <wp:wrapNone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466" cy="409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E7DD1" w14:textId="1925B044" w:rsidR="006433AC" w:rsidRPr="00A8581A" w:rsidRDefault="006433AC" w:rsidP="00143E7C">
                            <w:pPr>
                              <w:jc w:val="center"/>
                              <w:rPr>
                                <w:rFonts w:ascii="Adobe 繁黑體 Std B" w:eastAsia="Adobe 繁黑體 Std B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一切都回到原本的樣子</w:t>
                            </w:r>
                          </w:p>
                          <w:p w14:paraId="003D6A49" w14:textId="77777777" w:rsidR="006433AC" w:rsidRPr="00A8581A" w:rsidRDefault="006433AC"/>
                          <w:p w14:paraId="4B2CD7CB" w14:textId="4F231E34" w:rsidR="006433AC" w:rsidRPr="00A8581A" w:rsidRDefault="006433AC" w:rsidP="00143E7C">
                            <w:pPr>
                              <w:jc w:val="center"/>
                              <w:rPr>
                                <w:rFonts w:ascii="Adobe 繁黑體 Std B" w:eastAsia="Adobe 繁黑體 Std B" w:hAnsi="Adobe 繁黑體 Std B"/>
                                <w:sz w:val="32"/>
                                <w:szCs w:val="32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一切都回到原本的樣子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5BA8D1" id="_x0000_s1045" type="#_x0000_t202" style="position:absolute;margin-left:191.15pt;margin-top:125pt;width:260.65pt;height:32.2pt;z-index:25192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" filled="f" stroked="f">
                <v:textbox>
                  <w:txbxContent>
                    <w:p w14:paraId="0A4E7DD1" w14:textId="1925B044" w:rsidR="006433AC" w:rsidRPr="00A8581A" w:rsidRDefault="006433AC" w:rsidP="00143E7C">
                      <w:pPr>
                        <w:jc w:val="center"/>
                        <w:rPr>
                          <w:rFonts w:ascii="Adobe 繁黑體 Std B" w:eastAsia="Adobe 繁黑體 Std B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一切都回到原本的樣子</w:t>
                      </w:r>
                    </w:p>
                    <w:p w14:paraId="003D6A49" w14:textId="77777777" w:rsidR="006433AC" w:rsidRPr="00A8581A" w:rsidRDefault="006433AC"/>
                    <w:p w14:paraId="4B2CD7CB" w14:textId="4F231E34" w:rsidR="006433AC" w:rsidRPr="00A8581A" w:rsidRDefault="006433AC" w:rsidP="00143E7C">
                      <w:pPr>
                        <w:jc w:val="center"/>
                        <w:rPr>
                          <w:rFonts w:ascii="Adobe 繁黑體 Std B" w:eastAsia="Adobe 繁黑體 Std B" w:hAnsi="Adobe 繁黑體 Std B"/>
                          <w:sz w:val="32"/>
                          <w:szCs w:val="32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一切都回到原本的樣子</w:t>
                      </w:r>
                    </w:p>
                  </w:txbxContent>
                </v:textbox>
              </v:shape>
            </w:pict>
          </mc:Fallback>
        </mc:AlternateContent>
      </w:r>
      <w:r w:rsidR="00143E7C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0ADE1DB2" wp14:editId="0739F9C3">
            <wp:extent cx="6206067" cy="3497416"/>
            <wp:effectExtent l="0" t="0" r="4445" b="8255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447" cy="35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899" w14:textId="562F5C7F" w:rsidR="000300AF" w:rsidRPr="00010EDB" w:rsidRDefault="007066F4" w:rsidP="0031055F">
      <w:pPr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  <w:br w:type="page"/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退</w:t>
      </w:r>
      <w:r w:rsidR="0075148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出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按鈕</w:t>
      </w:r>
    </w:p>
    <w:p w14:paraId="1961A729" w14:textId="5E2AA75F" w:rsidR="00CD633C" w:rsidRPr="00010EDB" w:rsidRDefault="000300AF" w:rsidP="00914439">
      <w:pPr>
        <w:spacing w:line="276" w:lineRule="auto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0EFA209C" wp14:editId="2CC1CBAD">
                <wp:simplePos x="0" y="0"/>
                <wp:positionH relativeFrom="column">
                  <wp:posOffset>-2117</wp:posOffset>
                </wp:positionH>
                <wp:positionV relativeFrom="paragraph">
                  <wp:posOffset>-2963</wp:posOffset>
                </wp:positionV>
                <wp:extent cx="422910" cy="390525"/>
                <wp:effectExtent l="0" t="0" r="15240" b="28575"/>
                <wp:wrapNone/>
                <wp:docPr id="42" name="矩形 42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8943D26" id="矩形 42" o:spid="_x0000_s1026" alt="這是輸入自己名字&#10;" style="position:absolute;margin-left:-.15pt;margin-top:-.25pt;width:33.3pt;height:30.7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51F0603A" wp14:editId="54227EF8">
            <wp:extent cx="6515100" cy="3671570"/>
            <wp:effectExtent l="0" t="0" r="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D596" w14:textId="5F685C75" w:rsidR="000300AF" w:rsidRPr="00010EDB" w:rsidRDefault="0031055F" w:rsidP="0031055F">
      <w:pPr>
        <w:pStyle w:val="ab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退</w:t>
      </w:r>
      <w:r w:rsidR="0075148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出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按鈕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部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份，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可以回到選擇關卡的畫面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。例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如，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當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同學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覺得其中有一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道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關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卡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不知道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如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何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做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時</w:t>
      </w:r>
      <w:r w:rsidR="000300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，可以點選退回按紐選其他關卡遊玩，或者複習其他關卡。</w:t>
      </w:r>
    </w:p>
    <w:p w14:paraId="71536A4D" w14:textId="38AA5B26" w:rsidR="000300AF" w:rsidRPr="00010EDB" w:rsidRDefault="000300AF">
      <w:pPr>
        <w:rPr>
          <w:rFonts w:ascii="微軟正黑體" w:eastAsia="微軟正黑體" w:hAnsi="微軟正黑體"/>
          <w:b/>
          <w:bCs/>
          <w:sz w:val="32"/>
          <w:szCs w:val="28"/>
        </w:rPr>
      </w:pPr>
      <w:r w:rsidRPr="00010EDB">
        <w:rPr>
          <w:rFonts w:ascii="微軟正黑體" w:eastAsia="微軟正黑體" w:hAnsi="微軟正黑體"/>
          <w:b/>
          <w:bCs/>
          <w:sz w:val="32"/>
          <w:szCs w:val="28"/>
        </w:rPr>
        <w:br w:type="page"/>
      </w:r>
    </w:p>
    <w:p w14:paraId="19E3CBBA" w14:textId="11171835" w:rsidR="00726768" w:rsidRPr="00010EDB" w:rsidRDefault="00726768" w:rsidP="00726768">
      <w:pPr>
        <w:pStyle w:val="My"/>
        <w:spacing w:line="276" w:lineRule="auto"/>
        <w:ind w:firstLine="360"/>
        <w:jc w:val="both"/>
        <w:rPr>
          <w:rFonts w:ascii="微軟正黑體" w:eastAsia="微軟正黑體" w:hAnsi="微軟正黑體" w:cs="Times New Roman"/>
          <w:b/>
          <w:bCs/>
          <w:sz w:val="32"/>
          <w:szCs w:val="28"/>
          <w:lang w:val="en-US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val="en-US" w:eastAsia="zh-TW"/>
        </w:rPr>
        <w:lastRenderedPageBreak/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34BFA35C" wp14:editId="14F9FBBE">
                <wp:simplePos x="0" y="0"/>
                <wp:positionH relativeFrom="column">
                  <wp:posOffset>-2117</wp:posOffset>
                </wp:positionH>
                <wp:positionV relativeFrom="paragraph">
                  <wp:posOffset>-52917</wp:posOffset>
                </wp:positionV>
                <wp:extent cx="7162800" cy="778934"/>
                <wp:effectExtent l="0" t="0" r="0" b="2540"/>
                <wp:wrapNone/>
                <wp:docPr id="5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77893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E1488" w14:textId="4A30C67C" w:rsidR="006433AC" w:rsidRPr="00C27B6F" w:rsidRDefault="006433AC" w:rsidP="00621866">
                            <w:pPr>
                              <w:pStyle w:val="1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="Adobe 繁黑體 Std B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bookmarkStart w:id="5" w:name="_Toc57658321"/>
                            <w:r w:rsidRPr="00C27B6F">
                              <w:rPr>
                                <w:rFonts w:eastAsia="Adobe 繁黑體 Std B" w:hint="eastAsia"/>
                                <w:b w:val="0"/>
                                <w:color w:val="FFFFFF" w:themeColor="background1"/>
                                <w:sz w:val="56"/>
                                <w:szCs w:val="56"/>
                                <w:lang w:eastAsia="zh-TW"/>
                              </w:rPr>
                              <w:t>積木操作介紹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4BFA35C" id="_x0000_s1046" style="position:absolute;left:0;text-align:left;margin-left:-.15pt;margin-top:-4.15pt;width:564pt;height:61.35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" fillcolor="#548dd4 [1951]" stroked="f" strokeweight="2pt">
                <v:textbox>
                  <w:txbxContent>
                    <w:p w14:paraId="388E1488" w14:textId="4A30C67C" w:rsidR="006433AC" w:rsidRPr="00C27B6F" w:rsidRDefault="006433AC" w:rsidP="00621866">
                      <w:pPr>
                        <w:pStyle w:val="1"/>
                        <w:numPr>
                          <w:ilvl w:val="0"/>
                          <w:numId w:val="6"/>
                        </w:numPr>
                        <w:rPr>
                          <w:rFonts w:eastAsia="Adobe 繁黑體 Std B"/>
                          <w:color w:val="FFFFFF" w:themeColor="background1"/>
                          <w:sz w:val="56"/>
                          <w:szCs w:val="56"/>
                        </w:rPr>
                      </w:pPr>
                      <w:bookmarkStart w:id="7" w:name="_Toc57658321"/>
                      <w:r w:rsidRPr="00C27B6F">
                        <w:rPr>
                          <w:rFonts w:eastAsia="Adobe 繁黑體 Std B" w:hint="eastAsia"/>
                          <w:b w:val="0"/>
                          <w:color w:val="FFFFFF" w:themeColor="background1"/>
                          <w:sz w:val="56"/>
                          <w:szCs w:val="56"/>
                          <w:lang w:eastAsia="zh-TW"/>
                        </w:rPr>
                        <w:t>積木操作介紹</w:t>
                      </w:r>
                      <w:bookmarkEnd w:id="7"/>
                    </w:p>
                  </w:txbxContent>
                </v:textbox>
              </v:rect>
            </w:pict>
          </mc:Fallback>
        </mc:AlternateContent>
      </w:r>
    </w:p>
    <w:p w14:paraId="5FAC12B9" w14:textId="15B389D1" w:rsidR="00B50A45" w:rsidRPr="00010EDB" w:rsidRDefault="00B50A45" w:rsidP="00B70876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</w:rPr>
      </w:pPr>
    </w:p>
    <w:p w14:paraId="6A7B2EFD" w14:textId="77777777" w:rsidR="00562FFA" w:rsidRPr="00010EDB" w:rsidRDefault="00562FFA" w:rsidP="007414C9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13C1B89A" w14:textId="2E1A2768" w:rsidR="007414C9" w:rsidRPr="00010EDB" w:rsidRDefault="00A9074D" w:rsidP="00A9074D">
      <w:pPr>
        <w:pStyle w:val="ab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在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積木操作介紹部份，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由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於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裡面的積木種類很多，</w:t>
      </w:r>
      <w:r w:rsidR="006C263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使用方式也不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同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。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因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此，在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每一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道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關卡的題目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有機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會讓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同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學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使用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到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不同的方塊</w:t>
      </w:r>
      <w:r w:rsidR="006C263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，所以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接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下來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會帶領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同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學，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如何使用</w:t>
      </w:r>
      <w:r w:rsidR="00D84D12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所有積木的功能</w:t>
      </w:r>
      <w:r w:rsidR="002763FE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和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擺放</w:t>
      </w:r>
      <w:r w:rsidR="002763FE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方式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，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請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同學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跟上腳步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開</w:t>
      </w: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t>始練習</w:t>
      </w:r>
      <w:r w:rsidR="00781C49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吧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!</w:t>
      </w:r>
    </w:p>
    <w:p w14:paraId="3C668411" w14:textId="77777777" w:rsidR="00FE02E1" w:rsidRPr="00010EDB" w:rsidRDefault="00FE02E1" w:rsidP="00A9074D">
      <w:pPr>
        <w:pStyle w:val="ab"/>
        <w:ind w:left="0" w:firstLineChars="200" w:firstLine="640"/>
        <w:jc w:val="both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1CB09B09" w14:textId="4F949451" w:rsidR="006A1453" w:rsidRPr="00010EDB" w:rsidRDefault="006A1453" w:rsidP="00621866">
      <w:pPr>
        <w:pStyle w:val="ab"/>
        <w:numPr>
          <w:ilvl w:val="0"/>
          <w:numId w:val="7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開始積木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23"/>
        <w:gridCol w:w="5107"/>
      </w:tblGrid>
      <w:tr w:rsidR="00660D54" w:rsidRPr="00010EDB" w14:paraId="67255924" w14:textId="77777777" w:rsidTr="00FE02E1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4501EB06" w14:textId="77777777" w:rsidR="00660D54" w:rsidRPr="00010EDB" w:rsidRDefault="00660D54" w:rsidP="00FE02E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17C4EBF0" wp14:editId="789C2323">
                  <wp:extent cx="2759710" cy="1523808"/>
                  <wp:effectExtent l="0" t="0" r="2540" b="63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r="47108" b="69716"/>
                          <a:stretch/>
                        </pic:blipFill>
                        <pic:spPr bwMode="auto">
                          <a:xfrm>
                            <a:off x="0" y="0"/>
                            <a:ext cx="2759710" cy="1523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75A21C51" w14:textId="77777777" w:rsidR="00660D54" w:rsidRPr="00010EDB" w:rsidRDefault="00660D54" w:rsidP="009B2AE7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這是唯一可以讓所有積木開始運作的方塊。如果沒有開始方塊，所有擺放好的積木，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將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無法被啟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動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，而機器人也無法運作，只會待在原地不動。</w:t>
            </w:r>
          </w:p>
        </w:tc>
      </w:tr>
    </w:tbl>
    <w:p w14:paraId="39391532" w14:textId="446BCD1C" w:rsidR="006C263F" w:rsidRPr="00010EDB" w:rsidRDefault="006C263F">
      <w:pPr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</w:p>
    <w:p w14:paraId="20935834" w14:textId="757D62E3" w:rsidR="006C263F" w:rsidRPr="00010EDB" w:rsidRDefault="006C263F" w:rsidP="00B70876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使用方式：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23"/>
        <w:gridCol w:w="5107"/>
      </w:tblGrid>
      <w:tr w:rsidR="004F0C5A" w:rsidRPr="00010EDB" w14:paraId="0B4C0954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0DF2B48A" w14:textId="77777777" w:rsidR="004F0C5A" w:rsidRPr="00010EDB" w:rsidRDefault="004F0C5A" w:rsidP="00621866">
            <w:pPr>
              <w:pStyle w:val="ab"/>
              <w:numPr>
                <w:ilvl w:val="0"/>
                <w:numId w:val="12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bookmarkStart w:id="6" w:name="_Hlk57545676"/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放開始積木</w:t>
            </w:r>
          </w:p>
          <w:p w14:paraId="1BB652FD" w14:textId="03709E41" w:rsidR="004F0C5A" w:rsidRPr="00010EDB" w:rsidRDefault="001B510B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1273E27B" wp14:editId="02C44B60">
                  <wp:extent cx="2759710" cy="1523808"/>
                  <wp:effectExtent l="0" t="0" r="2540" b="635"/>
                  <wp:docPr id="202" name="圖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528" r="47108" b="69716"/>
                          <a:stretch/>
                        </pic:blipFill>
                        <pic:spPr bwMode="auto">
                          <a:xfrm>
                            <a:off x="0" y="0"/>
                            <a:ext cx="2760057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3C9A6CC8" w14:textId="07B1F999" w:rsidR="004F0C5A" w:rsidRPr="00010EDB" w:rsidRDefault="001B510B" w:rsidP="001B510B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每一關都一定要有開始積木，才能執行接下來所有動作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bookmarkEnd w:id="6"/>
      <w:tr w:rsidR="00E714D5" w:rsidRPr="00010EDB" w14:paraId="00549E81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7E5418AB" w14:textId="77777777" w:rsidR="006F6F50" w:rsidRPr="00010EDB" w:rsidRDefault="006F6F50" w:rsidP="00621866">
            <w:pPr>
              <w:pStyle w:val="ab"/>
              <w:numPr>
                <w:ilvl w:val="0"/>
                <w:numId w:val="13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lastRenderedPageBreak/>
              <w:t>放其他積木在開始方塊下面</w:t>
            </w:r>
          </w:p>
          <w:p w14:paraId="773326C6" w14:textId="48FEB8C9" w:rsidR="00E714D5" w:rsidRPr="00010EDB" w:rsidRDefault="006F6F50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6F03CE3C" wp14:editId="000BBE20">
                  <wp:extent cx="2726266" cy="1549400"/>
                  <wp:effectExtent l="0" t="0" r="0" b="0"/>
                  <wp:docPr id="207" name="圖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1566" r="46589" b="69401"/>
                          <a:stretch/>
                        </pic:blipFill>
                        <pic:spPr bwMode="auto">
                          <a:xfrm>
                            <a:off x="0" y="0"/>
                            <a:ext cx="2726266" cy="154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00636635" w14:textId="2048C295" w:rsidR="00E714D5" w:rsidRPr="00010EDB" w:rsidRDefault="006F6F50" w:rsidP="006A1453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每一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道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關卡，都一定要這樣子排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列。</w:t>
            </w:r>
          </w:p>
        </w:tc>
      </w:tr>
      <w:tr w:rsidR="006F6F50" w:rsidRPr="00010EDB" w14:paraId="0216A3F8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284DB321" w14:textId="11D0DDD8" w:rsidR="006F6F50" w:rsidRPr="00010EDB" w:rsidRDefault="006F6F50" w:rsidP="00621866">
            <w:pPr>
              <w:pStyle w:val="ab"/>
              <w:numPr>
                <w:ilvl w:val="0"/>
                <w:numId w:val="13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按下啟動按鈕</w:t>
            </w:r>
            <w:r w:rsidR="00A90B63"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31241BE5" wp14:editId="20EFEBA2">
                      <wp:simplePos x="0" y="0"/>
                      <wp:positionH relativeFrom="column">
                        <wp:posOffset>810260</wp:posOffset>
                      </wp:positionH>
                      <wp:positionV relativeFrom="paragraph">
                        <wp:posOffset>296545</wp:posOffset>
                      </wp:positionV>
                      <wp:extent cx="524510" cy="594360"/>
                      <wp:effectExtent l="0" t="0" r="23495" b="15240"/>
                      <wp:wrapNone/>
                      <wp:docPr id="209" name="矩形 209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510" cy="594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1670711" id="矩形 209" o:spid="_x0000_s1026" alt="這是輸入自己名字&#10;" style="position:absolute;margin-left:63.8pt;margin-top:23.35pt;width:41.3pt;height:46.8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" filled="f" strokecolor="red" strokeweight="2pt"/>
                  </w:pict>
                </mc:Fallback>
              </mc:AlternateContent>
            </w:r>
          </w:p>
          <w:p w14:paraId="2685E46E" w14:textId="5ACAA5FF" w:rsidR="006F6F50" w:rsidRPr="00010EDB" w:rsidRDefault="006F6F50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456AAF89" wp14:editId="28DCE9F8">
                  <wp:extent cx="2651990" cy="594412"/>
                  <wp:effectExtent l="0" t="0" r="0" b="0"/>
                  <wp:docPr id="208" name="圖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79991DBC" w14:textId="31317F31" w:rsidR="006F6F50" w:rsidRPr="00010EDB" w:rsidRDefault="006A1453" w:rsidP="004B6052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接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續</w:t>
            </w:r>
            <w:r w:rsidR="006F6F50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按下啟動按鈕才能運作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</w:tbl>
    <w:p w14:paraId="499B73D8" w14:textId="77777777" w:rsidR="005A1F79" w:rsidRPr="00010EDB" w:rsidRDefault="005A1F79" w:rsidP="005A1F79">
      <w:pPr>
        <w:pStyle w:val="ab"/>
        <w:tabs>
          <w:tab w:val="left" w:pos="10260"/>
        </w:tabs>
        <w:ind w:left="48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1B50E688" w14:textId="4E87C4F3" w:rsidR="006C263F" w:rsidRPr="00010EDB" w:rsidRDefault="00AA51C4" w:rsidP="00621866">
      <w:pPr>
        <w:pStyle w:val="ab"/>
        <w:numPr>
          <w:ilvl w:val="0"/>
          <w:numId w:val="13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開始運作</w:t>
      </w:r>
    </w:p>
    <w:p w14:paraId="2B81DB94" w14:textId="6C12D941" w:rsidR="00FE02E1" w:rsidRPr="00010EDB" w:rsidRDefault="00AA51C4" w:rsidP="00AA51C4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7A111BB1" wp14:editId="6CEE878D">
            <wp:extent cx="6515100" cy="3669665"/>
            <wp:effectExtent l="0" t="0" r="0" b="6985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2E1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44DBEA49" w14:textId="344B2DB4" w:rsidR="006A1453" w:rsidRPr="00010EDB" w:rsidRDefault="006A1453" w:rsidP="00621866">
      <w:pPr>
        <w:pStyle w:val="ab"/>
        <w:numPr>
          <w:ilvl w:val="0"/>
          <w:numId w:val="7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前進積木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23"/>
        <w:gridCol w:w="5107"/>
      </w:tblGrid>
      <w:tr w:rsidR="00FE02E1" w:rsidRPr="00010EDB" w14:paraId="1BDDBDCF" w14:textId="77777777" w:rsidTr="00FE02E1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5CCD092C" w14:textId="77777777" w:rsidR="00FE02E1" w:rsidRPr="00010EDB" w:rsidRDefault="00FE02E1" w:rsidP="00FE02E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24C76DD1" wp14:editId="11CCA692">
                  <wp:extent cx="3040643" cy="716342"/>
                  <wp:effectExtent l="0" t="0" r="7620" b="7620"/>
                  <wp:docPr id="236" name="圖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643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4733735E" w14:textId="7407BE2C" w:rsidR="00FE02E1" w:rsidRPr="00010EDB" w:rsidRDefault="00FE02E1" w:rsidP="00FE02E1">
            <w:pPr>
              <w:pStyle w:val="ab"/>
              <w:tabs>
                <w:tab w:val="left" w:pos="10260"/>
              </w:tabs>
              <w:ind w:left="0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這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是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可以讓機器人往前走的積木。一個前進方塊，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只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能前進一格，想要一直前進的話，就要放置很多前進方塊。</w:t>
            </w:r>
          </w:p>
        </w:tc>
      </w:tr>
    </w:tbl>
    <w:p w14:paraId="01151950" w14:textId="329267C5" w:rsidR="00FE02E1" w:rsidRPr="00010EDB" w:rsidRDefault="00FE02E1" w:rsidP="00FE02E1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0E95FCE9" w14:textId="625EA0FD" w:rsidR="00405EC7" w:rsidRPr="00010EDB" w:rsidRDefault="00405EC7" w:rsidP="00AA51C4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使用方式：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22"/>
        <w:gridCol w:w="644"/>
        <w:gridCol w:w="4464"/>
      </w:tblGrid>
      <w:tr w:rsidR="000B623F" w:rsidRPr="00010EDB" w14:paraId="1D017DBB" w14:textId="77777777" w:rsidTr="00DB3A75">
        <w:trPr>
          <w:trHeight w:val="3043"/>
        </w:trPr>
        <w:tc>
          <w:tcPr>
            <w:tcW w:w="5766" w:type="dxa"/>
            <w:gridSpan w:val="2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2B7E9897" w14:textId="77777777" w:rsidR="000B623F" w:rsidRPr="00010EDB" w:rsidRDefault="000B623F" w:rsidP="00621866">
            <w:pPr>
              <w:pStyle w:val="ab"/>
              <w:numPr>
                <w:ilvl w:val="0"/>
                <w:numId w:val="15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放開始積木</w:t>
            </w:r>
          </w:p>
          <w:p w14:paraId="32B09AA5" w14:textId="77777777" w:rsidR="000B623F" w:rsidRPr="00010EDB" w:rsidRDefault="000B623F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5D4137FD" wp14:editId="2A0DC292">
                  <wp:extent cx="2759710" cy="1523808"/>
                  <wp:effectExtent l="0" t="0" r="2540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528" r="47108" b="69716"/>
                          <a:stretch/>
                        </pic:blipFill>
                        <pic:spPr bwMode="auto">
                          <a:xfrm>
                            <a:off x="0" y="0"/>
                            <a:ext cx="2760057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3C2971DA" w14:textId="329ECE20" w:rsidR="000B623F" w:rsidRPr="00010EDB" w:rsidRDefault="000B623F" w:rsidP="004B6052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每一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道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關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卡，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都一定要有開始積木，才能執行接下來所有動作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0B623F" w:rsidRPr="00010EDB" w14:paraId="457EDA22" w14:textId="77777777" w:rsidTr="00DB3A75">
        <w:trPr>
          <w:trHeight w:val="3043"/>
        </w:trPr>
        <w:tc>
          <w:tcPr>
            <w:tcW w:w="5766" w:type="dxa"/>
            <w:gridSpan w:val="2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16CBBD85" w14:textId="2FBC800F" w:rsidR="000B623F" w:rsidRPr="00010EDB" w:rsidRDefault="000B623F" w:rsidP="00621866">
            <w:pPr>
              <w:pStyle w:val="ab"/>
              <w:numPr>
                <w:ilvl w:val="0"/>
                <w:numId w:val="15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把前進積木放到開始積木下面</w:t>
            </w:r>
          </w:p>
          <w:p w14:paraId="6D899DA2" w14:textId="6C7E31A3" w:rsidR="000B623F" w:rsidRPr="00010EDB" w:rsidRDefault="000B623F" w:rsidP="00DB3A75">
            <w:pPr>
              <w:jc w:val="center"/>
              <w:rPr>
                <w:rFonts w:ascii="微軟正黑體" w:eastAsia="微軟正黑體" w:hAnsi="微軟正黑體"/>
                <w:b/>
                <w:bCs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40431C5F" wp14:editId="69A4408D">
                  <wp:extent cx="3521710" cy="1549213"/>
                  <wp:effectExtent l="0" t="0" r="2540" b="0"/>
                  <wp:docPr id="238" name="圖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0398" t="4" r="35541" b="69397"/>
                          <a:stretch/>
                        </pic:blipFill>
                        <pic:spPr bwMode="auto">
                          <a:xfrm>
                            <a:off x="0" y="0"/>
                            <a:ext cx="3522134" cy="154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A514E" w14:textId="2BB9403B" w:rsidR="000B623F" w:rsidRPr="00010EDB" w:rsidRDefault="000B623F" w:rsidP="00DB3A75">
            <w:pPr>
              <w:pStyle w:val="ab"/>
              <w:tabs>
                <w:tab w:val="left" w:pos="10260"/>
              </w:tabs>
              <w:ind w:left="48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</w:tc>
        <w:tc>
          <w:tcPr>
            <w:tcW w:w="446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013E1381" w14:textId="61CFF60C" w:rsidR="000B623F" w:rsidRPr="00010EDB" w:rsidRDefault="000B623F" w:rsidP="006A1453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每一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道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關卡，都一定要這樣子排</w:t>
            </w:r>
            <w:r w:rsidR="006A145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列。</w:t>
            </w:r>
          </w:p>
        </w:tc>
      </w:tr>
      <w:tr w:rsidR="000B623F" w:rsidRPr="00010EDB" w14:paraId="2CBBB322" w14:textId="77777777" w:rsidTr="00DB3A75">
        <w:trPr>
          <w:trHeight w:val="3043"/>
        </w:trPr>
        <w:tc>
          <w:tcPr>
            <w:tcW w:w="5122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79A3DDCD" w14:textId="4872D608" w:rsidR="000B623F" w:rsidRPr="00010EDB" w:rsidRDefault="000B623F" w:rsidP="00621866">
            <w:pPr>
              <w:pStyle w:val="ab"/>
              <w:numPr>
                <w:ilvl w:val="0"/>
                <w:numId w:val="16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lastRenderedPageBreak/>
              <w:t>按下啟動按鈕</w:t>
            </w:r>
          </w:p>
          <w:p w14:paraId="1E80F397" w14:textId="77777777" w:rsidR="000B623F" w:rsidRPr="00010EDB" w:rsidRDefault="000B623F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59136" behindDoc="0" locked="0" layoutInCell="1" allowOverlap="1" wp14:anchorId="4423431F" wp14:editId="17D2E803">
                      <wp:simplePos x="0" y="0"/>
                      <wp:positionH relativeFrom="column">
                        <wp:posOffset>605367</wp:posOffset>
                      </wp:positionH>
                      <wp:positionV relativeFrom="paragraph">
                        <wp:posOffset>44450</wp:posOffset>
                      </wp:positionV>
                      <wp:extent cx="524933" cy="594360"/>
                      <wp:effectExtent l="0" t="0" r="27940" b="15240"/>
                      <wp:wrapNone/>
                      <wp:docPr id="4" name="矩形 4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933" cy="594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3617A7FB" id="矩形 4" o:spid="_x0000_s1026" alt="這是輸入自己名字&#10;" style="position:absolute;margin-left:47.65pt;margin-top:3.5pt;width:41.35pt;height:46.8pt;z-index:2520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111B7636" wp14:editId="6592B528">
                  <wp:extent cx="2651990" cy="594412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gridSpan w:val="2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540DB3E8" w14:textId="4A8CD19B" w:rsidR="000B623F" w:rsidRPr="00010EDB" w:rsidRDefault="006A1453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最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後，再</w:t>
            </w:r>
            <w:r w:rsidR="000B623F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按下啟動按鈕才能運作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</w:tbl>
    <w:p w14:paraId="51BDAE2A" w14:textId="77777777" w:rsidR="000B623F" w:rsidRPr="00010EDB" w:rsidRDefault="000B623F" w:rsidP="000B623F">
      <w:pPr>
        <w:pStyle w:val="ab"/>
        <w:tabs>
          <w:tab w:val="left" w:pos="10260"/>
        </w:tabs>
        <w:ind w:left="48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133366A7" w14:textId="0FAF4383" w:rsidR="00405EC7" w:rsidRPr="00010EDB" w:rsidRDefault="00405EC7" w:rsidP="00621866">
      <w:pPr>
        <w:pStyle w:val="ab"/>
        <w:numPr>
          <w:ilvl w:val="0"/>
          <w:numId w:val="17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開始運作</w:t>
      </w:r>
    </w:p>
    <w:p w14:paraId="35F5BE7B" w14:textId="7A673558" w:rsidR="00405EC7" w:rsidRPr="00010EDB" w:rsidRDefault="006227D9" w:rsidP="00405EC7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40352" behindDoc="0" locked="0" layoutInCell="1" allowOverlap="1" wp14:anchorId="59CEFA5F" wp14:editId="2CE12174">
                <wp:simplePos x="0" y="0"/>
                <wp:positionH relativeFrom="column">
                  <wp:posOffset>4112682</wp:posOffset>
                </wp:positionH>
                <wp:positionV relativeFrom="paragraph">
                  <wp:posOffset>352848</wp:posOffset>
                </wp:positionV>
                <wp:extent cx="2065867" cy="1404620"/>
                <wp:effectExtent l="0" t="0" r="0" b="0"/>
                <wp:wrapNone/>
                <wp:docPr id="2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8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AA06A" w14:textId="4D636FC3" w:rsidR="006433AC" w:rsidRPr="00A8581A" w:rsidRDefault="006433AC" w:rsidP="006227D9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從開始積木播放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CEFA5F" id="_x0000_s1047" type="#_x0000_t202" style="position:absolute;margin-left:323.85pt;margin-top:27.8pt;width:162.65pt;height:110.6pt;z-index:25194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" filled="f" stroked="f">
                <v:textbox style="mso-fit-shape-to-text:t">
                  <w:txbxContent>
                    <w:p w14:paraId="639AA06A" w14:textId="4D636FC3" w:rsidR="006433AC" w:rsidRPr="00A8581A" w:rsidRDefault="006433AC" w:rsidP="006227D9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從開始積木播放</w:t>
                      </w:r>
                    </w:p>
                  </w:txbxContent>
                </v:textbox>
              </v:shape>
            </w:pict>
          </mc:Fallback>
        </mc:AlternateContent>
      </w:r>
      <w:r w:rsidR="00405EC7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34208" behindDoc="0" locked="0" layoutInCell="1" allowOverlap="1" wp14:anchorId="18A69511" wp14:editId="30545C5A">
                <wp:simplePos x="0" y="0"/>
                <wp:positionH relativeFrom="column">
                  <wp:posOffset>133562</wp:posOffset>
                </wp:positionH>
                <wp:positionV relativeFrom="paragraph">
                  <wp:posOffset>2977515</wp:posOffset>
                </wp:positionV>
                <wp:extent cx="1819910" cy="1404620"/>
                <wp:effectExtent l="0" t="0" r="0" b="0"/>
                <wp:wrapNone/>
                <wp:docPr id="2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976DA" w14:textId="352375C1" w:rsidR="006433AC" w:rsidRPr="00A8581A" w:rsidRDefault="006433AC" w:rsidP="00405EC7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▲原本機器人位置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A69511" id="_x0000_s1048" type="#_x0000_t202" style="position:absolute;margin-left:10.5pt;margin-top:234.45pt;width:143.3pt;height:110.6pt;z-index:25193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" filled="f" stroked="f">
                <v:textbox style="mso-fit-shape-to-text:t">
                  <w:txbxContent>
                    <w:p w14:paraId="63E976DA" w14:textId="352375C1" w:rsidR="006433AC" w:rsidRPr="00A8581A" w:rsidRDefault="006433AC" w:rsidP="00405EC7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▲原本機器人位置</w:t>
                      </w:r>
                    </w:p>
                  </w:txbxContent>
                </v:textbox>
              </v:shape>
            </w:pict>
          </mc:Fallback>
        </mc:AlternateContent>
      </w:r>
      <w:r w:rsidR="00405EC7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3F549339" wp14:editId="1BB59CAE">
                <wp:simplePos x="0" y="0"/>
                <wp:positionH relativeFrom="column">
                  <wp:posOffset>209550</wp:posOffset>
                </wp:positionH>
                <wp:positionV relativeFrom="paragraph">
                  <wp:posOffset>2461048</wp:posOffset>
                </wp:positionV>
                <wp:extent cx="524933" cy="516467"/>
                <wp:effectExtent l="0" t="0" r="27940" b="17145"/>
                <wp:wrapNone/>
                <wp:docPr id="242" name="矩形 242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3" cy="516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D4B4552" id="矩形 242" o:spid="_x0000_s1026" alt="這是輸入自己名字&#10;" style="position:absolute;margin-left:16.5pt;margin-top:193.8pt;width:41.35pt;height:40.65pt;z-index:2519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" filled="f" strokecolor="red" strokeweight="2pt"/>
            </w:pict>
          </mc:Fallback>
        </mc:AlternateContent>
      </w:r>
      <w:r w:rsidR="00405EC7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23B1A708" wp14:editId="7161A22A">
            <wp:extent cx="6515100" cy="3669665"/>
            <wp:effectExtent l="0" t="0" r="0" b="6985"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35CC" w14:textId="5823D30C" w:rsidR="00405EC7" w:rsidRPr="00010EDB" w:rsidRDefault="00405EC7" w:rsidP="00405EC7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25C202A5" w14:textId="4CA12F4C" w:rsidR="00C0271E" w:rsidRPr="00010EDB" w:rsidRDefault="006227D9" w:rsidP="00FE02E1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  <w:sectPr w:rsidR="00C0271E" w:rsidRPr="00010EDB" w:rsidSect="00E23844">
          <w:type w:val="continuous"/>
          <w:pgSz w:w="12240" w:h="15840" w:code="1"/>
          <w:pgMar w:top="990" w:right="990" w:bottom="1620" w:left="990" w:header="360" w:footer="371" w:gutter="0"/>
          <w:cols w:space="708"/>
          <w:docGrid w:linePitch="360"/>
        </w:sect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942400" behindDoc="0" locked="0" layoutInCell="1" allowOverlap="1" wp14:anchorId="4F8DD934" wp14:editId="67B16636">
                <wp:simplePos x="0" y="0"/>
                <wp:positionH relativeFrom="column">
                  <wp:posOffset>4171527</wp:posOffset>
                </wp:positionH>
                <wp:positionV relativeFrom="paragraph">
                  <wp:posOffset>595207</wp:posOffset>
                </wp:positionV>
                <wp:extent cx="2065867" cy="1404620"/>
                <wp:effectExtent l="0" t="0" r="0" b="0"/>
                <wp:wrapNone/>
                <wp:docPr id="2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8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725E6" w14:textId="5D275812" w:rsidR="006433AC" w:rsidRPr="00A8581A" w:rsidRDefault="006433AC" w:rsidP="006227D9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播放到前進積木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8DD934" id="_x0000_s1049" type="#_x0000_t202" style="position:absolute;margin-left:328.45pt;margin-top:46.85pt;width:162.65pt;height:110.6pt;z-index:25194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" filled="f" stroked="f">
                <v:textbox style="mso-fit-shape-to-text:t">
                  <w:txbxContent>
                    <w:p w14:paraId="6E1725E6" w14:textId="5D275812" w:rsidR="006433AC" w:rsidRPr="00A8581A" w:rsidRDefault="006433AC" w:rsidP="006227D9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播放到前進積木</w:t>
                      </w:r>
                    </w:p>
                  </w:txbxContent>
                </v:textbox>
              </v:shape>
            </w:pict>
          </mc:Fallback>
        </mc:AlternateContent>
      </w:r>
      <w:r w:rsidR="00FF4EFA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36256" behindDoc="0" locked="0" layoutInCell="1" allowOverlap="1" wp14:anchorId="744A9045" wp14:editId="0C6568C7">
                <wp:simplePos x="0" y="0"/>
                <wp:positionH relativeFrom="column">
                  <wp:posOffset>412750</wp:posOffset>
                </wp:positionH>
                <wp:positionV relativeFrom="paragraph">
                  <wp:posOffset>3085042</wp:posOffset>
                </wp:positionV>
                <wp:extent cx="1819910" cy="1404620"/>
                <wp:effectExtent l="0" t="0" r="0" b="0"/>
                <wp:wrapNone/>
                <wp:docPr id="2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03572" w14:textId="71CBC409" w:rsidR="006433AC" w:rsidRPr="00A8581A" w:rsidRDefault="006433AC" w:rsidP="00405EC7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▲現在機器人位置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4A9045" id="_x0000_s1050" type="#_x0000_t202" style="position:absolute;margin-left:32.5pt;margin-top:242.9pt;width:143.3pt;height:110.6pt;z-index:251936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" filled="f" stroked="f">
                <v:textbox style="mso-fit-shape-to-text:t">
                  <w:txbxContent>
                    <w:p w14:paraId="72B03572" w14:textId="71CBC409" w:rsidR="006433AC" w:rsidRPr="00A8581A" w:rsidRDefault="006433AC" w:rsidP="00405EC7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▲現在機器人位置</w:t>
                      </w:r>
                    </w:p>
                  </w:txbxContent>
                </v:textbox>
              </v:shape>
            </w:pict>
          </mc:Fallback>
        </mc:AlternateContent>
      </w:r>
      <w:r w:rsidR="00405EC7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3306C723" wp14:editId="098581BB">
                <wp:simplePos x="0" y="0"/>
                <wp:positionH relativeFrom="column">
                  <wp:posOffset>463762</wp:posOffset>
                </wp:positionH>
                <wp:positionV relativeFrom="paragraph">
                  <wp:posOffset>2500207</wp:posOffset>
                </wp:positionV>
                <wp:extent cx="524933" cy="516467"/>
                <wp:effectExtent l="0" t="0" r="27940" b="17145"/>
                <wp:wrapNone/>
                <wp:docPr id="247" name="矩形 247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3" cy="516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65553A7" id="矩形 247" o:spid="_x0000_s1026" alt="這是輸入自己名字&#10;" style="position:absolute;margin-left:36.5pt;margin-top:196.85pt;width:41.35pt;height:40.65pt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" filled="f" strokecolor="red" strokeweight="2pt"/>
            </w:pict>
          </mc:Fallback>
        </mc:AlternateContent>
      </w:r>
      <w:r w:rsidR="00405EC7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4D33A741" wp14:editId="03AEC034">
            <wp:extent cx="6515100" cy="3682365"/>
            <wp:effectExtent l="0" t="0" r="0" b="0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829" w14:textId="40EFB6D1" w:rsidR="000B623F" w:rsidRPr="00010EDB" w:rsidRDefault="000B623F">
      <w:pPr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  <w:lastRenderedPageBreak/>
        <w:br w:type="page"/>
      </w:r>
    </w:p>
    <w:p w14:paraId="47455827" w14:textId="3A048240" w:rsidR="00B829EB" w:rsidRPr="00010EDB" w:rsidRDefault="00B829EB" w:rsidP="00621866">
      <w:pPr>
        <w:pStyle w:val="ab"/>
        <w:numPr>
          <w:ilvl w:val="0"/>
          <w:numId w:val="15"/>
        </w:numPr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轉向積木</w:t>
      </w:r>
    </w:p>
    <w:tbl>
      <w:tblPr>
        <w:tblStyle w:val="ac"/>
        <w:tblW w:w="0" w:type="auto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280"/>
        <w:gridCol w:w="5107"/>
      </w:tblGrid>
      <w:tr w:rsidR="00FE02E1" w:rsidRPr="00010EDB" w14:paraId="497D3770" w14:textId="77777777" w:rsidTr="00DB3A75">
        <w:trPr>
          <w:trHeight w:val="3043"/>
        </w:trPr>
        <w:tc>
          <w:tcPr>
            <w:tcW w:w="5280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572FA689" w14:textId="77777777" w:rsidR="00FE02E1" w:rsidRPr="00010EDB" w:rsidRDefault="00FE02E1" w:rsidP="00FE02E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bookmarkStart w:id="7" w:name="_Hlk57655664"/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63C4A2C5" wp14:editId="09A54CAA">
                  <wp:extent cx="2522439" cy="655377"/>
                  <wp:effectExtent l="0" t="0" r="0" b="0"/>
                  <wp:docPr id="363" name="圖片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39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4B2FB" w14:textId="77777777" w:rsidR="00FE02E1" w:rsidRPr="00010EDB" w:rsidRDefault="00FE02E1" w:rsidP="00FE02E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257ADB38" wp14:editId="7538B56D">
                  <wp:extent cx="2453853" cy="548688"/>
                  <wp:effectExtent l="0" t="0" r="3810" b="3810"/>
                  <wp:docPr id="364" name="圖片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67231F86" w14:textId="77777777" w:rsidR="00FE02E1" w:rsidRPr="00010EDB" w:rsidRDefault="00FE02E1" w:rsidP="009B2AE7">
            <w:pPr>
              <w:pStyle w:val="ab"/>
              <w:tabs>
                <w:tab w:val="left" w:pos="10260"/>
              </w:tabs>
              <w:ind w:left="0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轉向方塊是讓機器人能夠轉到其他方向，有分順時針、逆時針，不過只會在原地轉向，需要轉向前進的話，則需要前進方塊一起搭配。</w:t>
            </w:r>
          </w:p>
        </w:tc>
      </w:tr>
      <w:bookmarkEnd w:id="7"/>
    </w:tbl>
    <w:p w14:paraId="4808CB35" w14:textId="77777777" w:rsidR="00FC213B" w:rsidRPr="00010EDB" w:rsidRDefault="00FC213B" w:rsidP="00FC213B">
      <w:pPr>
        <w:pStyle w:val="ab"/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693FF425" w14:textId="7E2AB904" w:rsidR="00FC213B" w:rsidRPr="00010EDB" w:rsidRDefault="00FC213B" w:rsidP="00FC213B">
      <w:pPr>
        <w:pStyle w:val="ab"/>
        <w:ind w:left="0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使用方式</w:t>
      </w:r>
    </w:p>
    <w:tbl>
      <w:tblPr>
        <w:tblStyle w:val="ac"/>
        <w:tblW w:w="0" w:type="auto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923"/>
        <w:gridCol w:w="4464"/>
      </w:tblGrid>
      <w:tr w:rsidR="000B623F" w:rsidRPr="00010EDB" w14:paraId="7E9E41F2" w14:textId="77777777" w:rsidTr="00DB3A75">
        <w:trPr>
          <w:trHeight w:val="3043"/>
        </w:trPr>
        <w:tc>
          <w:tcPr>
            <w:tcW w:w="59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6866D26D" w14:textId="77777777" w:rsidR="000B623F" w:rsidRPr="00010EDB" w:rsidRDefault="000B623F" w:rsidP="00621866">
            <w:pPr>
              <w:pStyle w:val="ab"/>
              <w:numPr>
                <w:ilvl w:val="0"/>
                <w:numId w:val="18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放開始積木</w:t>
            </w:r>
          </w:p>
          <w:p w14:paraId="4BA39203" w14:textId="77777777" w:rsidR="000B623F" w:rsidRPr="00010EDB" w:rsidRDefault="000B623F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3C56BEFA" wp14:editId="66E94606">
                  <wp:extent cx="2759710" cy="1523808"/>
                  <wp:effectExtent l="0" t="0" r="2540" b="63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528" r="47108" b="69716"/>
                          <a:stretch/>
                        </pic:blipFill>
                        <pic:spPr bwMode="auto">
                          <a:xfrm>
                            <a:off x="0" y="0"/>
                            <a:ext cx="2760057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5D2564F0" w14:textId="78329A42" w:rsidR="000B623F" w:rsidRPr="00010EDB" w:rsidRDefault="000B623F" w:rsidP="004B6052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每一</w:t>
            </w:r>
            <w:r w:rsidR="00B829EB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道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關</w:t>
            </w:r>
            <w:r w:rsidR="00B829EB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卡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都一定要有開始積木，才能執行接下來所有動作</w:t>
            </w:r>
            <w:r w:rsidR="00B829EB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0B623F" w:rsidRPr="00010EDB" w14:paraId="54E8425F" w14:textId="77777777" w:rsidTr="00DB3A75">
        <w:trPr>
          <w:trHeight w:val="3043"/>
        </w:trPr>
        <w:tc>
          <w:tcPr>
            <w:tcW w:w="59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0ABA742B" w14:textId="116BDB7B" w:rsidR="000B623F" w:rsidRPr="00010EDB" w:rsidRDefault="000B623F" w:rsidP="00621866">
            <w:pPr>
              <w:pStyle w:val="ab"/>
              <w:numPr>
                <w:ilvl w:val="0"/>
                <w:numId w:val="18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把前進積木放到開始積木下面</w:t>
            </w:r>
          </w:p>
          <w:p w14:paraId="2E075B02" w14:textId="7C0E920A" w:rsidR="000B623F" w:rsidRPr="00010EDB" w:rsidRDefault="004B6052" w:rsidP="00DB3A75">
            <w:pPr>
              <w:pStyle w:val="ab"/>
              <w:tabs>
                <w:tab w:val="left" w:pos="10260"/>
              </w:tabs>
              <w:ind w:left="48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56058916" wp14:editId="2D68E9C9">
                  <wp:extent cx="2507197" cy="1028789"/>
                  <wp:effectExtent l="0" t="0" r="762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102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6B3B16D8" w14:textId="44AF525A" w:rsidR="000B623F" w:rsidRPr="00010EDB" w:rsidRDefault="004B6052" w:rsidP="004B6052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可以讓開始積木第一個先播放到轉向積木</w:t>
            </w:r>
          </w:p>
        </w:tc>
      </w:tr>
      <w:tr w:rsidR="004B6052" w:rsidRPr="00010EDB" w14:paraId="7CD5EE87" w14:textId="77777777" w:rsidTr="00DB3A75">
        <w:trPr>
          <w:trHeight w:val="3043"/>
        </w:trPr>
        <w:tc>
          <w:tcPr>
            <w:tcW w:w="59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60A9BF88" w14:textId="5BC2C505" w:rsidR="004B6052" w:rsidRPr="00010EDB" w:rsidRDefault="004B6052" w:rsidP="00621866">
            <w:pPr>
              <w:pStyle w:val="ab"/>
              <w:numPr>
                <w:ilvl w:val="0"/>
                <w:numId w:val="19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lastRenderedPageBreak/>
              <w:t>按下啟動按鈕</w:t>
            </w:r>
          </w:p>
          <w:p w14:paraId="322FFB9E" w14:textId="5A0D3957" w:rsidR="004B6052" w:rsidRPr="00010EDB" w:rsidRDefault="00A8581A" w:rsidP="00DB3A75">
            <w:pPr>
              <w:pStyle w:val="ab"/>
              <w:tabs>
                <w:tab w:val="left" w:pos="10260"/>
              </w:tabs>
              <w:ind w:left="48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61184" behindDoc="0" locked="0" layoutInCell="1" allowOverlap="1" wp14:anchorId="1EE6B508" wp14:editId="4F673378">
                      <wp:simplePos x="0" y="0"/>
                      <wp:positionH relativeFrom="column">
                        <wp:posOffset>1200785</wp:posOffset>
                      </wp:positionH>
                      <wp:positionV relativeFrom="paragraph">
                        <wp:posOffset>1905</wp:posOffset>
                      </wp:positionV>
                      <wp:extent cx="524510" cy="594360"/>
                      <wp:effectExtent l="0" t="0" r="27940" b="15240"/>
                      <wp:wrapNone/>
                      <wp:docPr id="21" name="矩形 21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510" cy="594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9BC3BA6" id="矩形 21" o:spid="_x0000_s1026" alt="這是輸入自己名字&#10;" style="position:absolute;margin-left:94.55pt;margin-top:.15pt;width:41.3pt;height:46.8pt;z-index:25206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" filled="f" strokecolor="red" strokeweight="2pt"/>
                  </w:pict>
                </mc:Fallback>
              </mc:AlternateContent>
            </w:r>
            <w:r w:rsidR="004B6052"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257DB952" wp14:editId="633B4BBD">
                  <wp:extent cx="2651990" cy="594412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75D4B94E" w14:textId="74D58067" w:rsidR="004B6052" w:rsidRPr="00010EDB" w:rsidRDefault="004B6052" w:rsidP="004B6052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一定要按下啟動按鈕才能運作</w:t>
            </w:r>
          </w:p>
        </w:tc>
      </w:tr>
    </w:tbl>
    <w:p w14:paraId="48A564A5" w14:textId="77777777" w:rsidR="004B6052" w:rsidRPr="00010EDB" w:rsidRDefault="004B6052" w:rsidP="004B6052">
      <w:pPr>
        <w:pStyle w:val="ab"/>
        <w:tabs>
          <w:tab w:val="left" w:pos="10260"/>
        </w:tabs>
        <w:ind w:left="48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19653ED4" w14:textId="2CDD80DD" w:rsidR="00EC78EC" w:rsidRPr="00010EDB" w:rsidRDefault="00EC78EC" w:rsidP="00621866">
      <w:pPr>
        <w:pStyle w:val="ab"/>
        <w:numPr>
          <w:ilvl w:val="0"/>
          <w:numId w:val="19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開始運作</w:t>
      </w:r>
    </w:p>
    <w:p w14:paraId="5A35D807" w14:textId="70A6ECDD" w:rsidR="00EC78EC" w:rsidRPr="00010EDB" w:rsidRDefault="00EC78EC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50592" behindDoc="0" locked="0" layoutInCell="1" allowOverlap="1" wp14:anchorId="76BEAC46" wp14:editId="1055B8E2">
                <wp:simplePos x="0" y="0"/>
                <wp:positionH relativeFrom="column">
                  <wp:posOffset>658283</wp:posOffset>
                </wp:positionH>
                <wp:positionV relativeFrom="paragraph">
                  <wp:posOffset>2486025</wp:posOffset>
                </wp:positionV>
                <wp:extent cx="1819910" cy="1404620"/>
                <wp:effectExtent l="0" t="0" r="0" b="0"/>
                <wp:wrapNone/>
                <wp:docPr id="2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BC3C3" w14:textId="11599974" w:rsidR="006433AC" w:rsidRPr="00A8581A" w:rsidRDefault="006433AC" w:rsidP="00EC78E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▼原本機器人方向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BEAC46" id="_x0000_s1051" type="#_x0000_t202" style="position:absolute;margin-left:51.85pt;margin-top:195.75pt;width:143.3pt;height:110.6pt;z-index:25195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" filled="f" stroked="f">
                <v:textbox style="mso-fit-shape-to-text:t">
                  <w:txbxContent>
                    <w:p w14:paraId="04FBC3C3" w14:textId="11599974" w:rsidR="006433AC" w:rsidRPr="00A8581A" w:rsidRDefault="006433AC" w:rsidP="00EC78E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原本機器人方向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44313311" wp14:editId="5F7B6758">
                <wp:simplePos x="0" y="0"/>
                <wp:positionH relativeFrom="column">
                  <wp:posOffset>607695</wp:posOffset>
                </wp:positionH>
                <wp:positionV relativeFrom="paragraph">
                  <wp:posOffset>2859193</wp:posOffset>
                </wp:positionV>
                <wp:extent cx="524933" cy="594360"/>
                <wp:effectExtent l="0" t="0" r="27940" b="15240"/>
                <wp:wrapNone/>
                <wp:docPr id="262" name="矩形 262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3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8E86390" id="矩形 262" o:spid="_x0000_s1026" alt="這是輸入自己名字&#10;" style="position:absolute;margin-left:47.85pt;margin-top:225.15pt;width:41.35pt;height:46.8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" filled="f" strokecolor="red" strokeweight="2pt"/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7B486C64" wp14:editId="4DF69562">
            <wp:extent cx="6515100" cy="3649345"/>
            <wp:effectExtent l="0" t="0" r="0" b="8255"/>
            <wp:docPr id="261" name="圖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D70A" w14:textId="2D621195" w:rsidR="00FE02E1" w:rsidRPr="00010EDB" w:rsidRDefault="00FE02E1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44471657" w14:textId="5764FB1F" w:rsidR="00321905" w:rsidRPr="00010EDB" w:rsidRDefault="00EC78EC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954688" behindDoc="0" locked="0" layoutInCell="1" allowOverlap="1" wp14:anchorId="64C9D6DE" wp14:editId="0D2E1CFC">
                <wp:simplePos x="0" y="0"/>
                <wp:positionH relativeFrom="column">
                  <wp:posOffset>658495</wp:posOffset>
                </wp:positionH>
                <wp:positionV relativeFrom="paragraph">
                  <wp:posOffset>2723092</wp:posOffset>
                </wp:positionV>
                <wp:extent cx="1819910" cy="1404620"/>
                <wp:effectExtent l="0" t="0" r="0" b="0"/>
                <wp:wrapNone/>
                <wp:docPr id="2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41289" w14:textId="292833C4" w:rsidR="006433AC" w:rsidRPr="00A8581A" w:rsidRDefault="006433AC" w:rsidP="00EC78E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▼現在機器人方向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C9D6DE" id="_x0000_s1052" type="#_x0000_t202" style="position:absolute;margin-left:51.85pt;margin-top:214.4pt;width:143.3pt;height:110.6pt;z-index:25195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" filled="f" stroked="f">
                <v:textbox style="mso-fit-shape-to-text:t">
                  <w:txbxContent>
                    <w:p w14:paraId="55341289" w14:textId="292833C4" w:rsidR="006433AC" w:rsidRPr="00A8581A" w:rsidRDefault="006433AC" w:rsidP="00EC78E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現在機器人方向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52640" behindDoc="0" locked="0" layoutInCell="1" allowOverlap="1" wp14:anchorId="5224BB02" wp14:editId="3E7B8B20">
                <wp:simplePos x="0" y="0"/>
                <wp:positionH relativeFrom="column">
                  <wp:posOffset>4404995</wp:posOffset>
                </wp:positionH>
                <wp:positionV relativeFrom="paragraph">
                  <wp:posOffset>987425</wp:posOffset>
                </wp:positionV>
                <wp:extent cx="2065867" cy="1404620"/>
                <wp:effectExtent l="0" t="0" r="0" b="0"/>
                <wp:wrapNone/>
                <wp:docPr id="2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8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BD123" w14:textId="5A6F8AB2" w:rsidR="006433AC" w:rsidRPr="00A8581A" w:rsidRDefault="006433AC" w:rsidP="00EC78E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播放到轉向積木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24BB02" id="_x0000_s1053" type="#_x0000_t202" style="position:absolute;margin-left:346.85pt;margin-top:77.75pt;width:162.65pt;height:110.6pt;z-index:25195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" filled="f" stroked="f">
                <v:textbox style="mso-fit-shape-to-text:t">
                  <w:txbxContent>
                    <w:p w14:paraId="7F6BD123" w14:textId="5A6F8AB2" w:rsidR="006433AC" w:rsidRPr="00A8581A" w:rsidRDefault="006433AC" w:rsidP="00EC78E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播放到轉向積木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38CAABF4" wp14:editId="7D938144">
            <wp:extent cx="6472766" cy="3687445"/>
            <wp:effectExtent l="0" t="0" r="4445" b="8255"/>
            <wp:docPr id="264" name="圖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50"/>
                    <a:stretch/>
                  </pic:blipFill>
                  <pic:spPr bwMode="auto">
                    <a:xfrm>
                      <a:off x="0" y="0"/>
                      <a:ext cx="6472766" cy="368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2C81A" w14:textId="4D4857E9" w:rsidR="00321905" w:rsidRPr="00010EDB" w:rsidRDefault="00321905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6045544F" w14:textId="77777777" w:rsidR="00025A57" w:rsidRPr="00010EDB" w:rsidRDefault="00025A57" w:rsidP="00025A57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6"/>
          <w:szCs w:val="32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6"/>
          <w:szCs w:val="32"/>
          <w:lang w:eastAsia="zh-TW"/>
        </w:rPr>
        <w:t>如果想要轉左轉的話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95"/>
        <w:gridCol w:w="5096"/>
      </w:tblGrid>
      <w:tr w:rsidR="00680714" w:rsidRPr="00010EDB" w14:paraId="37C6EE35" w14:textId="77777777" w:rsidTr="00680714">
        <w:trPr>
          <w:trHeight w:val="3699"/>
        </w:trPr>
        <w:tc>
          <w:tcPr>
            <w:tcW w:w="5095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5EC034E9" w14:textId="7A80F9E6" w:rsidR="00680714" w:rsidRPr="00010EDB" w:rsidRDefault="00680714" w:rsidP="00621866">
            <w:pPr>
              <w:pStyle w:val="ab"/>
              <w:numPr>
                <w:ilvl w:val="0"/>
                <w:numId w:val="23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cs="新細明體" w:hint="eastAsia"/>
                <w:b/>
                <w:bCs/>
                <w:color w:val="6699CC" w:themeColor="accent2"/>
                <w:sz w:val="32"/>
                <w:szCs w:val="32"/>
                <w:lang w:eastAsia="zh-TW"/>
              </w:rPr>
              <w:t>點選選單，選逆時針</w:t>
            </w:r>
          </w:p>
          <w:p w14:paraId="1DB952D4" w14:textId="1176C5A8" w:rsidR="00680714" w:rsidRPr="00010EDB" w:rsidRDefault="00680714" w:rsidP="00680714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 w:cs="新細明體"/>
                <w:b/>
                <w:bCs/>
                <w:color w:val="6699CC" w:themeColor="accent2"/>
                <w:sz w:val="32"/>
                <w:szCs w:val="32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36960" behindDoc="0" locked="0" layoutInCell="1" allowOverlap="1" wp14:anchorId="122F9613" wp14:editId="2D808AA0">
                      <wp:simplePos x="0" y="0"/>
                      <wp:positionH relativeFrom="column">
                        <wp:posOffset>1093470</wp:posOffset>
                      </wp:positionH>
                      <wp:positionV relativeFrom="paragraph">
                        <wp:posOffset>841375</wp:posOffset>
                      </wp:positionV>
                      <wp:extent cx="762000" cy="135255"/>
                      <wp:effectExtent l="0" t="0" r="19050" b="17145"/>
                      <wp:wrapNone/>
                      <wp:docPr id="48" name="矩形 48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135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743EDB7B" id="矩形 48" o:spid="_x0000_s1026" alt="這是輸入自己名字&#10;" style="position:absolute;margin-left:86.1pt;margin-top:66.25pt;width:60pt;height:10.65pt;z-index:25213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46397357" wp14:editId="1489794D">
                  <wp:extent cx="2476715" cy="1181202"/>
                  <wp:effectExtent l="0" t="0" r="0" b="0"/>
                  <wp:docPr id="280" name="圖片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118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385EDB29" w14:textId="744DA2E8" w:rsidR="00680714" w:rsidRPr="00010EDB" w:rsidRDefault="00680714" w:rsidP="00621866">
            <w:pPr>
              <w:pStyle w:val="ab"/>
              <w:numPr>
                <w:ilvl w:val="0"/>
                <w:numId w:val="28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 w:cs="新細明體"/>
                <w:b/>
                <w:bCs/>
                <w:sz w:val="32"/>
                <w:szCs w:val="32"/>
                <w:lang w:eastAsia="zh-TW"/>
              </w:rPr>
            </w:pPr>
            <w:r w:rsidRPr="00010EDB">
              <w:rPr>
                <w:rFonts w:ascii="微軟正黑體" w:eastAsia="微軟正黑體" w:hAnsi="微軟正黑體" w:cs="新細明體" w:hint="eastAsia"/>
                <w:b/>
                <w:bCs/>
                <w:color w:val="6699CC" w:themeColor="accent2"/>
                <w:sz w:val="32"/>
                <w:szCs w:val="32"/>
                <w:lang w:eastAsia="zh-TW"/>
              </w:rPr>
              <w:t>這樣就是</w:t>
            </w:r>
            <w:r w:rsidR="00F725E6" w:rsidRPr="00010EDB">
              <w:rPr>
                <w:rFonts w:ascii="微軟正黑體" w:eastAsia="微軟正黑體" w:hAnsi="微軟正黑體" w:cs="新細明體" w:hint="eastAsia"/>
                <w:b/>
                <w:bCs/>
                <w:color w:val="6699CC" w:themeColor="accent2"/>
                <w:sz w:val="32"/>
                <w:szCs w:val="32"/>
                <w:lang w:eastAsia="zh-TW"/>
              </w:rPr>
              <w:t>變為</w:t>
            </w:r>
            <w:r w:rsidRPr="00010EDB">
              <w:rPr>
                <w:rFonts w:ascii="微軟正黑體" w:eastAsia="微軟正黑體" w:hAnsi="微軟正黑體" w:cs="新細明體" w:hint="eastAsia"/>
                <w:b/>
                <w:bCs/>
                <w:color w:val="6699CC" w:themeColor="accent2"/>
                <w:sz w:val="32"/>
                <w:szCs w:val="32"/>
                <w:lang w:eastAsia="zh-TW"/>
              </w:rPr>
              <w:t>逆時針</w:t>
            </w:r>
            <w:r w:rsidR="00F725E6" w:rsidRPr="00010EDB">
              <w:rPr>
                <w:rFonts w:ascii="微軟正黑體" w:eastAsia="微軟正黑體" w:hAnsi="微軟正黑體" w:cs="新細明體" w:hint="eastAsia"/>
                <w:b/>
                <w:bCs/>
                <w:color w:val="6699CC" w:themeColor="accent2"/>
                <w:sz w:val="32"/>
                <w:szCs w:val="32"/>
                <w:lang w:eastAsia="zh-TW"/>
              </w:rPr>
              <w:t>旋轉</w:t>
            </w:r>
          </w:p>
          <w:p w14:paraId="2F35A350" w14:textId="583C9A65" w:rsidR="00680714" w:rsidRPr="00010EDB" w:rsidRDefault="00680714" w:rsidP="00680714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 w:cs="新細明體"/>
                <w:b/>
                <w:bCs/>
                <w:sz w:val="32"/>
                <w:szCs w:val="32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1EA5BE3B" wp14:editId="1E92661A">
                  <wp:extent cx="2683933" cy="1100667"/>
                  <wp:effectExtent l="0" t="0" r="2540" b="4445"/>
                  <wp:docPr id="284" name="圖片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33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87270" w14:textId="77777777" w:rsidR="00DB3A75" w:rsidRPr="00010EDB" w:rsidRDefault="00DB3A75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41B89A75" w14:textId="7775CCD6" w:rsidR="00D7026A" w:rsidRPr="00010EDB" w:rsidRDefault="00680714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40"/>
          <w:szCs w:val="36"/>
          <w:lang w:val="en-US"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2052992" behindDoc="0" locked="0" layoutInCell="1" allowOverlap="1" wp14:anchorId="16EFA14E" wp14:editId="0B59EC02">
                <wp:simplePos x="0" y="0"/>
                <wp:positionH relativeFrom="column">
                  <wp:posOffset>4510405</wp:posOffset>
                </wp:positionH>
                <wp:positionV relativeFrom="paragraph">
                  <wp:posOffset>848783</wp:posOffset>
                </wp:positionV>
                <wp:extent cx="2573866" cy="1404620"/>
                <wp:effectExtent l="0" t="0" r="0" b="0"/>
                <wp:wrapNone/>
                <wp:docPr id="4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8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28930" w14:textId="5872A212" w:rsidR="006433AC" w:rsidRPr="00A8581A" w:rsidRDefault="006433AC" w:rsidP="002F02AF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播放到轉向積木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EFA14E" id="_x0000_s1054" type="#_x0000_t202" style="position:absolute;margin-left:355.15pt;margin-top:66.85pt;width:202.65pt;height:110.6pt;z-index:25205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" filled="f" stroked="f">
                <v:textbox style="mso-fit-shape-to-text:t">
                  <w:txbxContent>
                    <w:p w14:paraId="62C28930" w14:textId="5872A212" w:rsidR="006433AC" w:rsidRPr="00A8581A" w:rsidRDefault="006433AC" w:rsidP="002F02AF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播放到轉向積木</w:t>
                      </w:r>
                    </w:p>
                  </w:txbxContent>
                </v:textbox>
              </v:shape>
            </w:pict>
          </mc:Fallback>
        </mc:AlternateContent>
      </w:r>
      <w:r w:rsidR="002F02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再</w:t>
      </w:r>
      <w:r w:rsidR="00B829EB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按</w:t>
      </w:r>
      <w:r w:rsidR="002F02AF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開始執行</w:t>
      </w:r>
      <w:r w:rsidR="005F7EF9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69024" behindDoc="0" locked="0" layoutInCell="1" allowOverlap="1" wp14:anchorId="35ACE442" wp14:editId="1ED044FA">
                <wp:simplePos x="0" y="0"/>
                <wp:positionH relativeFrom="column">
                  <wp:posOffset>666539</wp:posOffset>
                </wp:positionH>
                <wp:positionV relativeFrom="paragraph">
                  <wp:posOffset>2752090</wp:posOffset>
                </wp:positionV>
                <wp:extent cx="2573866" cy="1404620"/>
                <wp:effectExtent l="0" t="0" r="0" b="0"/>
                <wp:wrapNone/>
                <wp:docPr id="2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8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536A8" w14:textId="16753B9A" w:rsidR="006433AC" w:rsidRPr="00A8581A" w:rsidRDefault="006433AC" w:rsidP="005F7EF9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▼機器人就往左轉了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ACE442" id="_x0000_s1055" type="#_x0000_t202" style="position:absolute;margin-left:52.5pt;margin-top:216.7pt;width:202.65pt;height:110.6pt;z-index:25196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" filled="f" stroked="f">
                <v:textbox style="mso-fit-shape-to-text:t">
                  <w:txbxContent>
                    <w:p w14:paraId="20E536A8" w14:textId="16753B9A" w:rsidR="006433AC" w:rsidRPr="00A8581A" w:rsidRDefault="006433AC" w:rsidP="005F7EF9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機器人就往左轉了</w:t>
                      </w:r>
                    </w:p>
                  </w:txbxContent>
                </v:textbox>
              </v:shape>
            </w:pict>
          </mc:Fallback>
        </mc:AlternateContent>
      </w:r>
      <w:r w:rsidR="00D7026A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3F1697F0" wp14:editId="5BD3DCA8">
            <wp:extent cx="6515100" cy="3683635"/>
            <wp:effectExtent l="0" t="0" r="0" b="0"/>
            <wp:docPr id="283" name="圖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9FD8" w14:textId="7EC1DADC" w:rsidR="005F7EF9" w:rsidRPr="00010EDB" w:rsidRDefault="005F7EF9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23C4DC93" w14:textId="5B97BE55" w:rsidR="00B06CA4" w:rsidRPr="00010EDB" w:rsidRDefault="00B06CA4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轉向並前進的做法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23"/>
        <w:gridCol w:w="5107"/>
      </w:tblGrid>
      <w:tr w:rsidR="00FE02E1" w:rsidRPr="00010EDB" w14:paraId="2A24E704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17777D0F" w14:textId="5E057181" w:rsidR="00025A57" w:rsidRPr="00010EDB" w:rsidRDefault="00FE02E1" w:rsidP="00DB3A75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1.先放轉向積木</w:t>
            </w:r>
          </w:p>
          <w:p w14:paraId="1D5733AE" w14:textId="11E03F87" w:rsidR="00FE02E1" w:rsidRPr="00010EDB" w:rsidRDefault="00FE02E1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64BF5393" wp14:editId="43F694D1">
                  <wp:extent cx="3096946" cy="1325880"/>
                  <wp:effectExtent l="0" t="0" r="8255" b="7620"/>
                  <wp:docPr id="268" name="圖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227" cy="133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35666C8F" w14:textId="77777777" w:rsidR="00FE02E1" w:rsidRPr="00010EDB" w:rsidRDefault="00FE02E1" w:rsidP="00DB3A75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2.再放前進積木</w:t>
            </w:r>
          </w:p>
          <w:p w14:paraId="355F7554" w14:textId="77777777" w:rsidR="00FE02E1" w:rsidRPr="00010EDB" w:rsidRDefault="00FE02E1" w:rsidP="00DB3A75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7052CE65" wp14:editId="33C4DE12">
                  <wp:extent cx="2446232" cy="1325995"/>
                  <wp:effectExtent l="0" t="0" r="0" b="7620"/>
                  <wp:docPr id="267" name="圖片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132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90208" w14:textId="77777777" w:rsidR="00DB3A75" w:rsidRPr="00010EDB" w:rsidRDefault="00DB3A75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6"/>
          <w:szCs w:val="32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6"/>
          <w:szCs w:val="32"/>
          <w:lang w:eastAsia="zh-TW"/>
        </w:rPr>
        <w:br w:type="page"/>
      </w:r>
    </w:p>
    <w:p w14:paraId="7DA6F555" w14:textId="5E041AE7" w:rsidR="005D4E21" w:rsidRPr="00010EDB" w:rsidRDefault="00D951BC" w:rsidP="00A8581A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956736" behindDoc="0" locked="0" layoutInCell="1" allowOverlap="1" wp14:anchorId="0B52A05E" wp14:editId="39810BE8">
                <wp:simplePos x="0" y="0"/>
                <wp:positionH relativeFrom="column">
                  <wp:posOffset>675217</wp:posOffset>
                </wp:positionH>
                <wp:positionV relativeFrom="paragraph">
                  <wp:posOffset>2969683</wp:posOffset>
                </wp:positionV>
                <wp:extent cx="2057400" cy="1404620"/>
                <wp:effectExtent l="0" t="0" r="0" b="0"/>
                <wp:wrapNone/>
                <wp:docPr id="2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084AC" w14:textId="716DE27E" w:rsidR="006433AC" w:rsidRPr="00A8581A" w:rsidRDefault="006433AC" w:rsidP="005D4E21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▼機器人先轉</w:t>
                            </w:r>
                            <w:r w:rsid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右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方向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52A05E" id="_x0000_s1056" type="#_x0000_t202" style="position:absolute;margin-left:53.15pt;margin-top:233.85pt;width:162pt;height:110.6pt;z-index:25195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" filled="f" stroked="f">
                <v:textbox style="mso-fit-shape-to-text:t">
                  <w:txbxContent>
                    <w:p w14:paraId="2FE084AC" w14:textId="716DE27E" w:rsidR="006433AC" w:rsidRPr="00A8581A" w:rsidRDefault="006433AC" w:rsidP="005D4E21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機器人先轉</w:t>
                      </w:r>
                      <w:r w:rsid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右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方向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58784" behindDoc="0" locked="0" layoutInCell="1" allowOverlap="1" wp14:anchorId="0E917528" wp14:editId="5E547734">
                <wp:simplePos x="0" y="0"/>
                <wp:positionH relativeFrom="column">
                  <wp:posOffset>4527550</wp:posOffset>
                </wp:positionH>
                <wp:positionV relativeFrom="paragraph">
                  <wp:posOffset>936413</wp:posOffset>
                </wp:positionV>
                <wp:extent cx="2065867" cy="1404620"/>
                <wp:effectExtent l="0" t="0" r="0" b="0"/>
                <wp:wrapNone/>
                <wp:docPr id="27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8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D5EA1" w14:textId="3D7B81DF" w:rsidR="006433AC" w:rsidRPr="00A8581A" w:rsidRDefault="006433AC" w:rsidP="005D4E21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播放到轉向積木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917528" id="_x0000_s1057" type="#_x0000_t202" style="position:absolute;margin-left:356.5pt;margin-top:73.75pt;width:162.65pt;height:110.6pt;z-index:25195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" filled="f" stroked="f">
                <v:textbox style="mso-fit-shape-to-text:t">
                  <w:txbxContent>
                    <w:p w14:paraId="018D5EA1" w14:textId="3D7B81DF" w:rsidR="006433AC" w:rsidRPr="00A8581A" w:rsidRDefault="006433AC" w:rsidP="005D4E21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播放到轉向積木</w:t>
                      </w:r>
                    </w:p>
                  </w:txbxContent>
                </v:textbox>
              </v:shape>
            </w:pict>
          </mc:Fallback>
        </mc:AlternateContent>
      </w:r>
      <w:r w:rsidR="005D4E2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6"/>
          <w:szCs w:val="32"/>
          <w:lang w:eastAsia="zh-TW"/>
        </w:rPr>
        <w:t>最後結果</w:t>
      </w:r>
      <w:r w:rsidR="005D4E21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30B0F5B8" wp14:editId="160ED990">
            <wp:extent cx="6436334" cy="3632200"/>
            <wp:effectExtent l="0" t="0" r="3175" b="6350"/>
            <wp:docPr id="273" name="圖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0742" cy="365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1594" w14:textId="4365FD06" w:rsidR="00D7026A" w:rsidRPr="00010EDB" w:rsidRDefault="00FE02E1" w:rsidP="00EC78E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這樣就是往右走</w:t>
      </w:r>
    </w:p>
    <w:p w14:paraId="79036454" w14:textId="35144F63" w:rsidR="002F02AF" w:rsidRPr="00010EDB" w:rsidRDefault="005D4E21" w:rsidP="00A8581A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62880" behindDoc="0" locked="0" layoutInCell="1" allowOverlap="1" wp14:anchorId="2F3A975B" wp14:editId="45E500BA">
                <wp:simplePos x="0" y="0"/>
                <wp:positionH relativeFrom="column">
                  <wp:posOffset>4578561</wp:posOffset>
                </wp:positionH>
                <wp:positionV relativeFrom="paragraph">
                  <wp:posOffset>751628</wp:posOffset>
                </wp:positionV>
                <wp:extent cx="2065867" cy="1404620"/>
                <wp:effectExtent l="0" t="0" r="0" b="0"/>
                <wp:wrapNone/>
                <wp:docPr id="27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86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B6D61" w14:textId="2FA9D53B" w:rsidR="006433AC" w:rsidRPr="00A8581A" w:rsidRDefault="006433AC" w:rsidP="005D4E21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播放到前進積木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3A975B" id="_x0000_s1058" type="#_x0000_t202" style="position:absolute;margin-left:360.5pt;margin-top:59.2pt;width:162.65pt;height:110.6pt;z-index:25196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" filled="f" stroked="f">
                <v:textbox style="mso-fit-shape-to-text:t">
                  <w:txbxContent>
                    <w:p w14:paraId="4B8B6D61" w14:textId="2FA9D53B" w:rsidR="006433AC" w:rsidRPr="00A8581A" w:rsidRDefault="006433AC" w:rsidP="005D4E21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播放到前進積木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60832" behindDoc="0" locked="0" layoutInCell="1" allowOverlap="1" wp14:anchorId="385F4170" wp14:editId="6F099BF5">
                <wp:simplePos x="0" y="0"/>
                <wp:positionH relativeFrom="column">
                  <wp:posOffset>971762</wp:posOffset>
                </wp:positionH>
                <wp:positionV relativeFrom="paragraph">
                  <wp:posOffset>2732828</wp:posOffset>
                </wp:positionV>
                <wp:extent cx="1819910" cy="1404620"/>
                <wp:effectExtent l="0" t="0" r="0" b="0"/>
                <wp:wrapNone/>
                <wp:docPr id="27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7937F" w14:textId="4AB9779F" w:rsidR="006433AC" w:rsidRPr="00A8581A" w:rsidRDefault="006433AC" w:rsidP="005D4E21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▼機器人再前進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5F4170" id="_x0000_s1059" type="#_x0000_t202" style="position:absolute;margin-left:76.5pt;margin-top:215.2pt;width:143.3pt;height:110.6pt;z-index:25196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" filled="f" stroked="f">
                <v:textbox style="mso-fit-shape-to-text:t">
                  <w:txbxContent>
                    <w:p w14:paraId="1F57937F" w14:textId="4AB9779F" w:rsidR="006433AC" w:rsidRPr="00A8581A" w:rsidRDefault="006433AC" w:rsidP="005D4E21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機器人再前進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1904C113" wp14:editId="33D1D68C">
            <wp:extent cx="6393800" cy="3581400"/>
            <wp:effectExtent l="0" t="0" r="7620" b="0"/>
            <wp:docPr id="276" name="圖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34337" cy="36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2E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機器人就完成往右</w:t>
      </w:r>
      <w:r w:rsidR="00A8581A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前進</w:t>
      </w:r>
      <w:r w:rsidR="00FE02E1"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的動作</w:t>
      </w:r>
      <w:r w:rsidR="00680714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259FA6A4" w14:textId="4147137F" w:rsidR="00144484" w:rsidRPr="00010EDB" w:rsidRDefault="00C3411A" w:rsidP="00621866">
      <w:pPr>
        <w:pStyle w:val="ab"/>
        <w:numPr>
          <w:ilvl w:val="0"/>
          <w:numId w:val="24"/>
        </w:numPr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重複</w:t>
      </w:r>
      <w:r w:rsidR="00AC1580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積木</w:t>
      </w:r>
    </w:p>
    <w:tbl>
      <w:tblPr>
        <w:tblStyle w:val="ac"/>
        <w:tblW w:w="1027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001"/>
        <w:gridCol w:w="4270"/>
      </w:tblGrid>
      <w:tr w:rsidR="00025A57" w:rsidRPr="00010EDB" w14:paraId="39F46681" w14:textId="77777777" w:rsidTr="00DB3A75">
        <w:trPr>
          <w:trHeight w:val="3707"/>
        </w:trPr>
        <w:tc>
          <w:tcPr>
            <w:tcW w:w="6001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2D993696" w14:textId="77777777" w:rsidR="00025A57" w:rsidRPr="00010EDB" w:rsidRDefault="00025A57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700D2672" wp14:editId="4388DD79">
                  <wp:extent cx="2987299" cy="1546994"/>
                  <wp:effectExtent l="0" t="0" r="3810" b="0"/>
                  <wp:docPr id="250" name="圖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99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69CFD183" w14:textId="77777777" w:rsidR="00025A57" w:rsidRPr="00010EDB" w:rsidRDefault="00025A57" w:rsidP="00451281">
            <w:pPr>
              <w:pStyle w:val="ab"/>
              <w:tabs>
                <w:tab w:val="left" w:pos="10260"/>
              </w:tabs>
              <w:ind w:left="0"/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可以讓機器人做重複的動作，把其他積木放進重複方塊裡面，並且在輸入要重複的次數即可。</w:t>
            </w:r>
          </w:p>
          <w:p w14:paraId="64A57132" w14:textId="77777777" w:rsidR="00025A57" w:rsidRPr="00010EDB" w:rsidRDefault="00025A57" w:rsidP="00451281">
            <w:pPr>
              <w:pStyle w:val="ab"/>
              <w:tabs>
                <w:tab w:val="left" w:pos="10260"/>
              </w:tabs>
              <w:ind w:left="0"/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</w:tc>
      </w:tr>
    </w:tbl>
    <w:p w14:paraId="2C5E02AB" w14:textId="77777777" w:rsidR="00025A57" w:rsidRPr="00010EDB" w:rsidRDefault="00025A57" w:rsidP="00025A57">
      <w:pPr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</w:p>
    <w:p w14:paraId="04AC4A95" w14:textId="269536F2" w:rsidR="00DB3A75" w:rsidRPr="00010EDB" w:rsidRDefault="00C3411A" w:rsidP="00621866">
      <w:pPr>
        <w:pStyle w:val="ab"/>
        <w:numPr>
          <w:ilvl w:val="0"/>
          <w:numId w:val="24"/>
        </w:numPr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跳出</w:t>
      </w:r>
      <w:r w:rsidR="00AC1580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積木</w:t>
      </w:r>
    </w:p>
    <w:tbl>
      <w:tblPr>
        <w:tblStyle w:val="ac"/>
        <w:tblW w:w="1027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001"/>
        <w:gridCol w:w="4270"/>
      </w:tblGrid>
      <w:tr w:rsidR="00DB3A75" w:rsidRPr="00010EDB" w14:paraId="75AF693F" w14:textId="77777777" w:rsidTr="00451281">
        <w:trPr>
          <w:trHeight w:val="3707"/>
        </w:trPr>
        <w:tc>
          <w:tcPr>
            <w:tcW w:w="6001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60B5D9F1" w14:textId="3C4BC040" w:rsidR="00DB3A75" w:rsidRPr="00010EDB" w:rsidRDefault="00DB3A75" w:rsidP="0045128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411B32F6" wp14:editId="4B7EEDCB">
                  <wp:extent cx="2964437" cy="670618"/>
                  <wp:effectExtent l="0" t="0" r="7620" b="0"/>
                  <wp:docPr id="252" name="圖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437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7957475A" w14:textId="77777777" w:rsidR="00DB3A75" w:rsidRPr="00010EDB" w:rsidRDefault="00DB3A75" w:rsidP="00DB3A75">
            <w:pPr>
              <w:pStyle w:val="ab"/>
              <w:tabs>
                <w:tab w:val="left" w:pos="10260"/>
              </w:tabs>
              <w:ind w:left="0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而跳出方塊是從重複方塊的+按鈕出來的，這個方塊只會在重複方塊出現，用途是強迫跳出在重複方塊裡運作的所有方塊。</w:t>
            </w:r>
          </w:p>
          <w:p w14:paraId="5C48F36C" w14:textId="77777777" w:rsidR="00DB3A75" w:rsidRPr="00010EDB" w:rsidRDefault="00DB3A75" w:rsidP="00451281">
            <w:pPr>
              <w:pStyle w:val="ab"/>
              <w:tabs>
                <w:tab w:val="left" w:pos="10260"/>
              </w:tabs>
              <w:ind w:left="0"/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</w:tc>
      </w:tr>
    </w:tbl>
    <w:p w14:paraId="3564458A" w14:textId="77777777" w:rsidR="00DB3A75" w:rsidRPr="00010EDB" w:rsidRDefault="00DB3A75" w:rsidP="00AD4454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  <w:br w:type="page"/>
      </w:r>
    </w:p>
    <w:p w14:paraId="7346E18B" w14:textId="598A9ADF" w:rsidR="004B6052" w:rsidRPr="00010EDB" w:rsidRDefault="00E963BC" w:rsidP="00AD4454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使用方式：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23"/>
        <w:gridCol w:w="5107"/>
      </w:tblGrid>
      <w:tr w:rsidR="004B6052" w:rsidRPr="00010EDB" w14:paraId="127E38E7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3BED56E1" w14:textId="77777777" w:rsidR="004B6052" w:rsidRPr="00010EDB" w:rsidRDefault="004B6052" w:rsidP="00621866">
            <w:pPr>
              <w:pStyle w:val="ab"/>
              <w:numPr>
                <w:ilvl w:val="0"/>
                <w:numId w:val="8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先放開始積木</w:t>
            </w:r>
          </w:p>
          <w:p w14:paraId="2DA84013" w14:textId="7846AA1C" w:rsidR="004B6052" w:rsidRPr="00010EDB" w:rsidRDefault="004B6052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50B2BD3E" wp14:editId="2B20DADE">
                  <wp:extent cx="2835910" cy="1523812"/>
                  <wp:effectExtent l="0" t="0" r="2540" b="635"/>
                  <wp:docPr id="253" name="圖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528" r="45938" b="69716"/>
                          <a:stretch/>
                        </pic:blipFill>
                        <pic:spPr bwMode="auto">
                          <a:xfrm>
                            <a:off x="0" y="0"/>
                            <a:ext cx="2836259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2AAEE46F" w14:textId="0A6A36CC" w:rsidR="004B6052" w:rsidRPr="00010EDB" w:rsidRDefault="004B6052" w:rsidP="00DB3A7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每一</w:t>
            </w:r>
            <w:r w:rsidR="00B829EB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道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關</w:t>
            </w:r>
            <w:r w:rsidR="00B829EB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卡</w:t>
            </w:r>
            <w:r w:rsidR="00B829EB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，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都一定要有開始積木，才能執行接下來所有動作</w:t>
            </w:r>
            <w:r w:rsidR="00B829EB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4B6052" w:rsidRPr="00010EDB" w14:paraId="0BDF6EF4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5E58CE28" w14:textId="77777777" w:rsidR="004B6052" w:rsidRPr="00010EDB" w:rsidRDefault="004B6052" w:rsidP="00621866">
            <w:pPr>
              <w:pStyle w:val="ab"/>
              <w:numPr>
                <w:ilvl w:val="0"/>
                <w:numId w:val="9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再放重複積木</w:t>
            </w:r>
          </w:p>
          <w:p w14:paraId="7D1F10CC" w14:textId="29F6B33B" w:rsidR="004B6052" w:rsidRPr="00010EDB" w:rsidRDefault="004B6052" w:rsidP="00A90B63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40"/>
                <w:szCs w:val="36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144EB31E" wp14:editId="2A3A3208">
                  <wp:extent cx="2560542" cy="1745131"/>
                  <wp:effectExtent l="0" t="0" r="0" b="7620"/>
                  <wp:docPr id="198" name="圖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542" cy="174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2BD45577" w14:textId="394FDD66" w:rsidR="004B6052" w:rsidRPr="00010EDB" w:rsidRDefault="004B6052" w:rsidP="00DB3A7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讓開始積木第一個播放到重複積木</w:t>
            </w:r>
          </w:p>
        </w:tc>
      </w:tr>
      <w:tr w:rsidR="004B6052" w:rsidRPr="00010EDB" w14:paraId="06CE0907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242D89DB" w14:textId="77777777" w:rsidR="004B6052" w:rsidRPr="00010EDB" w:rsidRDefault="004B6052" w:rsidP="00621866">
            <w:pPr>
              <w:pStyle w:val="ab"/>
              <w:numPr>
                <w:ilvl w:val="0"/>
                <w:numId w:val="9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放前進積木在重複方塊裡</w:t>
            </w:r>
          </w:p>
          <w:p w14:paraId="1F2CA255" w14:textId="25BE10CC" w:rsidR="004B6052" w:rsidRPr="00010EDB" w:rsidRDefault="004B6052" w:rsidP="00DB3A75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07973403" wp14:editId="4EB2F8A8">
                  <wp:extent cx="2644369" cy="1722269"/>
                  <wp:effectExtent l="0" t="0" r="3810" b="0"/>
                  <wp:docPr id="201" name="圖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69" cy="172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0E5C524D" w14:textId="6D96DC83" w:rsidR="004B6052" w:rsidRPr="00010EDB" w:rsidRDefault="004B6052" w:rsidP="00DB3A7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讓重複方塊讀取到要往前走</w:t>
            </w:r>
          </w:p>
        </w:tc>
      </w:tr>
      <w:tr w:rsidR="004B6052" w:rsidRPr="00010EDB" w14:paraId="6883A1F9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0B5E2EE7" w14:textId="77EA67D5" w:rsidR="004B6052" w:rsidRPr="00010EDB" w:rsidRDefault="004B6052" w:rsidP="00621866">
            <w:pPr>
              <w:pStyle w:val="ab"/>
              <w:numPr>
                <w:ilvl w:val="0"/>
                <w:numId w:val="9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lastRenderedPageBreak/>
              <w:t>設定重複積木執行的次數</w:t>
            </w:r>
          </w:p>
          <w:p w14:paraId="74DA7B90" w14:textId="284B6E5B" w:rsidR="004B6052" w:rsidRPr="00010EDB" w:rsidRDefault="004B6052" w:rsidP="00DB3A75">
            <w:pPr>
              <w:jc w:val="center"/>
              <w:rPr>
                <w:rFonts w:ascii="微軟正黑體" w:eastAsia="微軟正黑體" w:hAnsi="微軟正黑體"/>
                <w:b/>
                <w:bCs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63232" behindDoc="0" locked="0" layoutInCell="1" allowOverlap="1" wp14:anchorId="7975518C" wp14:editId="063E4522">
                      <wp:simplePos x="0" y="0"/>
                      <wp:positionH relativeFrom="column">
                        <wp:posOffset>1078230</wp:posOffset>
                      </wp:positionH>
                      <wp:positionV relativeFrom="paragraph">
                        <wp:posOffset>475615</wp:posOffset>
                      </wp:positionV>
                      <wp:extent cx="821055" cy="390525"/>
                      <wp:effectExtent l="0" t="0" r="17145" b="28575"/>
                      <wp:wrapNone/>
                      <wp:docPr id="293" name="矩形 293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1055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054BC11" id="矩形 293" o:spid="_x0000_s1026" alt="這是輸入自己名字&#10;" style="position:absolute;margin-left:84.9pt;margin-top:37.45pt;width:64.65pt;height:30.75pt;z-index:25206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w:drawing>
                <wp:inline distT="0" distB="0" distL="0" distR="0" wp14:anchorId="76E93017" wp14:editId="6AE6EAA6">
                  <wp:extent cx="2659610" cy="1676545"/>
                  <wp:effectExtent l="0" t="0" r="7620" b="0"/>
                  <wp:docPr id="211" name="圖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610" cy="16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7CC3398C" w14:textId="3FD8AE49" w:rsidR="004B6052" w:rsidRPr="00010EDB" w:rsidRDefault="004B6052" w:rsidP="00DB3A7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假設想要執行三次就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輸</w:t>
            </w:r>
            <w:r w:rsidR="006433AC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入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3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。如</w:t>
            </w:r>
            <w:r w:rsidR="006433AC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此一來，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可以讓機器人往前走3次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4B6052" w:rsidRPr="00010EDB" w14:paraId="40AF2522" w14:textId="77777777" w:rsidTr="00DB3A75">
        <w:trPr>
          <w:trHeight w:val="3043"/>
        </w:trPr>
        <w:tc>
          <w:tcPr>
            <w:tcW w:w="5123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6517EB97" w14:textId="534091E9" w:rsidR="004B6052" w:rsidRPr="00010EDB" w:rsidRDefault="004B6052" w:rsidP="00621866">
            <w:pPr>
              <w:pStyle w:val="ab"/>
              <w:numPr>
                <w:ilvl w:val="0"/>
                <w:numId w:val="9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按下啟動按鈕</w:t>
            </w:r>
          </w:p>
          <w:p w14:paraId="26629873" w14:textId="01A990F7" w:rsidR="004B6052" w:rsidRPr="00010EDB" w:rsidRDefault="004B6052" w:rsidP="00DB3A75">
            <w:pPr>
              <w:pStyle w:val="ab"/>
              <w:tabs>
                <w:tab w:val="left" w:pos="10260"/>
              </w:tabs>
              <w:ind w:left="48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74B30103" wp14:editId="48114CD6">
                  <wp:extent cx="2651990" cy="594412"/>
                  <wp:effectExtent l="0" t="0" r="0" b="0"/>
                  <wp:docPr id="296" name="圖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2F7F460D" w14:textId="7AC442A7" w:rsidR="004B6052" w:rsidRPr="00010EDB" w:rsidRDefault="004B6052" w:rsidP="00DB3A7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每次擺好積木時都要按下啟動，才能讓開始積木去播放其他積木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</w:tbl>
    <w:p w14:paraId="400D80AE" w14:textId="21578CEE" w:rsidR="00DB3A75" w:rsidRPr="00010EDB" w:rsidRDefault="00DB3A75" w:rsidP="00DB3A75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392A5D52" w14:textId="1383BD9A" w:rsidR="00DB3A75" w:rsidRPr="00010EDB" w:rsidRDefault="003F707C" w:rsidP="00621866">
      <w:pPr>
        <w:pStyle w:val="ab"/>
        <w:numPr>
          <w:ilvl w:val="0"/>
          <w:numId w:val="9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lastRenderedPageBreak/>
        <w:t>開始運作</w:t>
      </w:r>
    </w:p>
    <w:p w14:paraId="1A3C8416" w14:textId="77777777" w:rsidR="00DB3A75" w:rsidRPr="00010EDB" w:rsidRDefault="006433AC" w:rsidP="003F707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3EC2DD0D" wp14:editId="0B9A2AB3">
                <wp:simplePos x="0" y="0"/>
                <wp:positionH relativeFrom="margin">
                  <wp:align>left</wp:align>
                </wp:positionH>
                <wp:positionV relativeFrom="paragraph">
                  <wp:posOffset>2312036</wp:posOffset>
                </wp:positionV>
                <wp:extent cx="276225" cy="857250"/>
                <wp:effectExtent l="0" t="0" r="28575" b="19050"/>
                <wp:wrapNone/>
                <wp:docPr id="295" name="矩形 295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519259" id="矩形 295" o:spid="_x0000_s1026" alt="這是輸入自己名字&#10;" style="position:absolute;margin-left:0;margin-top:182.05pt;width:21.75pt;height:67.5pt;z-index:25210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" filled="f" strokecolor="red" strokeweight="2pt">
                <w10:wrap anchorx="margin"/>
              </v:rect>
            </w:pict>
          </mc:Fallback>
        </mc:AlternateContent>
      </w:r>
      <w:r w:rsidR="003F707C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22CE7A07" wp14:editId="7B55D476">
                <wp:simplePos x="0" y="0"/>
                <wp:positionH relativeFrom="column">
                  <wp:posOffset>3679190</wp:posOffset>
                </wp:positionH>
                <wp:positionV relativeFrom="paragraph">
                  <wp:posOffset>156845</wp:posOffset>
                </wp:positionV>
                <wp:extent cx="2353733" cy="1404620"/>
                <wp:effectExtent l="0" t="0" r="0" b="0"/>
                <wp:wrapNone/>
                <wp:docPr id="3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73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31E2B" w14:textId="4AC66BCE" w:rsidR="006433AC" w:rsidRPr="00A8581A" w:rsidRDefault="006433AC" w:rsidP="003F707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還沒執行到重複積木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CE7A07" id="_x0000_s1060" type="#_x0000_t202" style="position:absolute;margin-left:289.7pt;margin-top:12.35pt;width:185.35pt;height:110.6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" filled="f" stroked="f">
                <v:textbox style="mso-fit-shape-to-text:t">
                  <w:txbxContent>
                    <w:p w14:paraId="18531E2B" w14:textId="4AC66BCE" w:rsidR="006433AC" w:rsidRPr="00A8581A" w:rsidRDefault="006433AC" w:rsidP="003F707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還沒執行到重複積木</w:t>
                      </w:r>
                    </w:p>
                  </w:txbxContent>
                </v:textbox>
              </v:shape>
            </w:pict>
          </mc:Fallback>
        </mc:AlternateContent>
      </w:r>
      <w:r w:rsidR="003F707C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75168" behindDoc="0" locked="0" layoutInCell="1" allowOverlap="1" wp14:anchorId="6B8B0DE2" wp14:editId="3E123B5D">
                <wp:simplePos x="0" y="0"/>
                <wp:positionH relativeFrom="column">
                  <wp:posOffset>-44238</wp:posOffset>
                </wp:positionH>
                <wp:positionV relativeFrom="paragraph">
                  <wp:posOffset>2255308</wp:posOffset>
                </wp:positionV>
                <wp:extent cx="1819910" cy="1404620"/>
                <wp:effectExtent l="0" t="0" r="0" b="0"/>
                <wp:wrapNone/>
                <wp:docPr id="2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C90C2" w14:textId="60CDB9B9" w:rsidR="006433AC" w:rsidRPr="00A8581A" w:rsidRDefault="006433AC" w:rsidP="003F707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▼機器人原本位置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8B0DE2" id="_x0000_s1061" type="#_x0000_t202" style="position:absolute;margin-left:-3.5pt;margin-top:177.6pt;width:143.3pt;height:110.6pt;z-index:25197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" filled="f" stroked="f">
                <v:textbox style="mso-fit-shape-to-text:t">
                  <w:txbxContent>
                    <w:p w14:paraId="581C90C2" w14:textId="60CDB9B9" w:rsidR="006433AC" w:rsidRPr="00A8581A" w:rsidRDefault="006433AC" w:rsidP="003F707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機器人原本位置</w:t>
                      </w:r>
                    </w:p>
                  </w:txbxContent>
                </v:textbox>
              </v:shape>
            </w:pict>
          </mc:Fallback>
        </mc:AlternateContent>
      </w:r>
      <w:r w:rsidR="003F707C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0849F8A5" wp14:editId="48BA668B">
            <wp:extent cx="6515100" cy="3677285"/>
            <wp:effectExtent l="0" t="0" r="0" b="0"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9E19" w14:textId="77777777" w:rsidR="00DB3A75" w:rsidRPr="00010EDB" w:rsidRDefault="00DB3A75" w:rsidP="003F707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0E636BA0" w14:textId="52BD17D8" w:rsidR="003F707C" w:rsidRPr="00010EDB" w:rsidRDefault="006433AC" w:rsidP="003F707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206445E7" wp14:editId="3194FF33">
                <wp:simplePos x="0" y="0"/>
                <wp:positionH relativeFrom="column">
                  <wp:posOffset>3789680</wp:posOffset>
                </wp:positionH>
                <wp:positionV relativeFrom="paragraph">
                  <wp:posOffset>153670</wp:posOffset>
                </wp:positionV>
                <wp:extent cx="2353733" cy="1404620"/>
                <wp:effectExtent l="0" t="0" r="0" b="0"/>
                <wp:wrapNone/>
                <wp:docPr id="30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73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455E0" w14:textId="0E97895B" w:rsidR="006433AC" w:rsidRPr="00A8581A" w:rsidRDefault="006433AC" w:rsidP="003F707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執行重複積木第一次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6445E7" id="_x0000_s1062" type="#_x0000_t202" style="position:absolute;margin-left:298.4pt;margin-top:12.1pt;width:185.35pt;height:110.6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" filled="f" stroked="f">
                <v:textbox style="mso-fit-shape-to-text:t">
                  <w:txbxContent>
                    <w:p w14:paraId="023455E0" w14:textId="0E97895B" w:rsidR="006433AC" w:rsidRPr="00A8581A" w:rsidRDefault="006433AC" w:rsidP="003F707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執行重複積木第一次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3AB8F15E" wp14:editId="51815314">
                <wp:simplePos x="0" y="0"/>
                <wp:positionH relativeFrom="margin">
                  <wp:posOffset>228600</wp:posOffset>
                </wp:positionH>
                <wp:positionV relativeFrom="paragraph">
                  <wp:posOffset>2343150</wp:posOffset>
                </wp:positionV>
                <wp:extent cx="276225" cy="857250"/>
                <wp:effectExtent l="0" t="0" r="28575" b="19050"/>
                <wp:wrapNone/>
                <wp:docPr id="62" name="矩形 62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F81C62F" id="矩形 62" o:spid="_x0000_s1026" alt="這是輸入自己名字&#10;" style="position:absolute;margin-left:18pt;margin-top:184.5pt;width:21.75pt;height:67.5pt;z-index:25210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" filled="f" strokecolor="red" strokeweight="2pt">
                <w10:wrap anchorx="margin"/>
              </v:rect>
            </w:pict>
          </mc:Fallback>
        </mc:AlternateContent>
      </w:r>
      <w:r w:rsidR="003F707C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7146A2DD" wp14:editId="7A083390">
                <wp:simplePos x="0" y="0"/>
                <wp:positionH relativeFrom="column">
                  <wp:posOffset>192617</wp:posOffset>
                </wp:positionH>
                <wp:positionV relativeFrom="paragraph">
                  <wp:posOffset>2258483</wp:posOffset>
                </wp:positionV>
                <wp:extent cx="2116666" cy="1404620"/>
                <wp:effectExtent l="0" t="0" r="0" b="0"/>
                <wp:wrapNone/>
                <wp:docPr id="3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66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102D6" w14:textId="6B3C89EB" w:rsidR="006433AC" w:rsidRPr="00A8581A" w:rsidRDefault="006433AC" w:rsidP="003F707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▼機器人前進第一步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46A2DD" id="_x0000_s1063" type="#_x0000_t202" style="position:absolute;margin-left:15.15pt;margin-top:177.85pt;width:166.65pt;height:110.6pt;z-index:25198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" filled="f" stroked="f">
                <v:textbox style="mso-fit-shape-to-text:t">
                  <w:txbxContent>
                    <w:p w14:paraId="746102D6" w14:textId="6B3C89EB" w:rsidR="006433AC" w:rsidRPr="00A8581A" w:rsidRDefault="006433AC" w:rsidP="003F707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機器人前進第一步</w:t>
                      </w:r>
                    </w:p>
                  </w:txbxContent>
                </v:textbox>
              </v:shape>
            </w:pict>
          </mc:Fallback>
        </mc:AlternateContent>
      </w:r>
      <w:r w:rsidR="003F707C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0BA5772B" wp14:editId="61678961">
            <wp:extent cx="6515100" cy="3684270"/>
            <wp:effectExtent l="0" t="0" r="0" b="0"/>
            <wp:docPr id="300" name="圖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A75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43E59432" w14:textId="640CA86E" w:rsidR="003F707C" w:rsidRPr="00010EDB" w:rsidRDefault="006433AC" w:rsidP="003F707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985408" behindDoc="0" locked="0" layoutInCell="1" allowOverlap="1" wp14:anchorId="40F2C6F1" wp14:editId="1B35C045">
                <wp:simplePos x="0" y="0"/>
                <wp:positionH relativeFrom="column">
                  <wp:posOffset>3684905</wp:posOffset>
                </wp:positionH>
                <wp:positionV relativeFrom="paragraph">
                  <wp:posOffset>171450</wp:posOffset>
                </wp:positionV>
                <wp:extent cx="2353733" cy="1404620"/>
                <wp:effectExtent l="0" t="0" r="0" b="0"/>
                <wp:wrapNone/>
                <wp:docPr id="3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73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56F99" w14:textId="3C66BD34" w:rsidR="006433AC" w:rsidRPr="00A8581A" w:rsidRDefault="006433AC" w:rsidP="003F707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執行重複積木第二次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F2C6F1" id="_x0000_s1064" type="#_x0000_t202" style="position:absolute;margin-left:290.15pt;margin-top:13.5pt;width:185.35pt;height:110.6pt;z-index:25198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" filled="f" stroked="f">
                <v:textbox style="mso-fit-shape-to-text:t">
                  <w:txbxContent>
                    <w:p w14:paraId="76D56F99" w14:textId="3C66BD34" w:rsidR="006433AC" w:rsidRPr="00A8581A" w:rsidRDefault="006433AC" w:rsidP="003F707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執行重複積木第二次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83360" behindDoc="0" locked="0" layoutInCell="1" allowOverlap="1" wp14:anchorId="400401E9" wp14:editId="19E1B504">
                <wp:simplePos x="0" y="0"/>
                <wp:positionH relativeFrom="column">
                  <wp:posOffset>448945</wp:posOffset>
                </wp:positionH>
                <wp:positionV relativeFrom="paragraph">
                  <wp:posOffset>2248535</wp:posOffset>
                </wp:positionV>
                <wp:extent cx="2116455" cy="1404620"/>
                <wp:effectExtent l="0" t="0" r="0" b="0"/>
                <wp:wrapNone/>
                <wp:docPr id="3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64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F39EE" w14:textId="4C1126A6" w:rsidR="006433AC" w:rsidRPr="00A8581A" w:rsidRDefault="006433AC" w:rsidP="003F707C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▼機器人前進第二步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0401E9" id="_x0000_s1065" type="#_x0000_t202" style="position:absolute;margin-left:35.35pt;margin-top:177.05pt;width:166.65pt;height:110.6pt;z-index:25198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" filled="f" stroked="f">
                <v:textbox style="mso-fit-shape-to-text:t">
                  <w:txbxContent>
                    <w:p w14:paraId="7D0F39EE" w14:textId="4C1126A6" w:rsidR="006433AC" w:rsidRPr="00A8581A" w:rsidRDefault="006433AC" w:rsidP="003F707C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機器人前進第二步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503E0E61" wp14:editId="4370A43B">
                <wp:simplePos x="0" y="0"/>
                <wp:positionH relativeFrom="margin">
                  <wp:posOffset>466725</wp:posOffset>
                </wp:positionH>
                <wp:positionV relativeFrom="paragraph">
                  <wp:posOffset>2310130</wp:posOffset>
                </wp:positionV>
                <wp:extent cx="276225" cy="857250"/>
                <wp:effectExtent l="0" t="0" r="28575" b="19050"/>
                <wp:wrapNone/>
                <wp:docPr id="199" name="矩形 199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AE62417" id="矩形 199" o:spid="_x0000_s1026" alt="這是輸入自己名字&#10;" style="position:absolute;margin-left:36.75pt;margin-top:181.9pt;width:21.75pt;height:67.5pt;z-index:25210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" filled="f" strokecolor="red" strokeweight="2pt">
                <w10:wrap anchorx="margin"/>
              </v:rect>
            </w:pict>
          </mc:Fallback>
        </mc:AlternateContent>
      </w:r>
      <w:r w:rsidR="003F707C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1F528EF6" wp14:editId="0A30AB43">
            <wp:extent cx="6515100" cy="3687445"/>
            <wp:effectExtent l="0" t="0" r="0" b="8255"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9A63" w14:textId="72D64339" w:rsidR="0040587D" w:rsidRPr="00010EDB" w:rsidRDefault="0040587D" w:rsidP="003F707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29CFE26C" w14:textId="54A66119" w:rsidR="00292D26" w:rsidRPr="00010EDB" w:rsidRDefault="006433AC" w:rsidP="003F707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4016E24D" wp14:editId="42187760">
                <wp:simplePos x="0" y="0"/>
                <wp:positionH relativeFrom="margin">
                  <wp:posOffset>742950</wp:posOffset>
                </wp:positionH>
                <wp:positionV relativeFrom="paragraph">
                  <wp:posOffset>2324100</wp:posOffset>
                </wp:positionV>
                <wp:extent cx="276225" cy="857250"/>
                <wp:effectExtent l="0" t="0" r="28575" b="19050"/>
                <wp:wrapNone/>
                <wp:docPr id="215" name="矩形 215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8275FE2" id="矩形 215" o:spid="_x0000_s1026" alt="這是輸入自己名字&#10;" style="position:absolute;margin-left:58.5pt;margin-top:183pt;width:21.75pt;height:67.5pt;z-index:25210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" filled="f" strokecolor="red" strokeweight="2pt">
                <w10:wrap anchorx="margin"/>
              </v:rect>
            </w:pict>
          </mc:Fallback>
        </mc:AlternateContent>
      </w:r>
      <w:r w:rsidR="0040587D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89504" behindDoc="0" locked="0" layoutInCell="1" allowOverlap="1" wp14:anchorId="2875FB2D" wp14:editId="29127F43">
                <wp:simplePos x="0" y="0"/>
                <wp:positionH relativeFrom="column">
                  <wp:posOffset>3696970</wp:posOffset>
                </wp:positionH>
                <wp:positionV relativeFrom="paragraph">
                  <wp:posOffset>107950</wp:posOffset>
                </wp:positionV>
                <wp:extent cx="2353733" cy="1404620"/>
                <wp:effectExtent l="0" t="0" r="0" b="0"/>
                <wp:wrapNone/>
                <wp:docPr id="3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73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2E6F6" w14:textId="4C46F7DD" w:rsidR="006433AC" w:rsidRPr="00A8581A" w:rsidRDefault="006433AC" w:rsidP="0040587D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執行重複積木第三次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75FB2D" id="_x0000_s1066" type="#_x0000_t202" style="position:absolute;margin-left:291.1pt;margin-top:8.5pt;width:185.35pt;height:110.6pt;z-index:25198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" filled="f" stroked="f">
                <v:textbox style="mso-fit-shape-to-text:t">
                  <w:txbxContent>
                    <w:p w14:paraId="4EC2E6F6" w14:textId="4C46F7DD" w:rsidR="006433AC" w:rsidRPr="00A8581A" w:rsidRDefault="006433AC" w:rsidP="0040587D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執行重複積木第三次</w:t>
                      </w:r>
                    </w:p>
                  </w:txbxContent>
                </v:textbox>
              </v:shape>
            </w:pict>
          </mc:Fallback>
        </mc:AlternateContent>
      </w:r>
      <w:r w:rsidR="0040587D" w:rsidRPr="00010EDB">
        <w:rPr>
          <w:rStyle w:val="a4"/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val="en-US" w:eastAsia="zh-TW"/>
        </w:rPr>
        <mc:AlternateContent>
          <mc:Choice Requires="wps">
            <w:drawing>
              <wp:anchor distT="45720" distB="45720" distL="114300" distR="114300" simplePos="0" relativeHeight="251987456" behindDoc="0" locked="0" layoutInCell="1" allowOverlap="1" wp14:anchorId="5C4EA998" wp14:editId="4CB2FE64">
                <wp:simplePos x="0" y="0"/>
                <wp:positionH relativeFrom="column">
                  <wp:posOffset>700828</wp:posOffset>
                </wp:positionH>
                <wp:positionV relativeFrom="paragraph">
                  <wp:posOffset>2241762</wp:posOffset>
                </wp:positionV>
                <wp:extent cx="2116666" cy="1404620"/>
                <wp:effectExtent l="0" t="0" r="0" b="0"/>
                <wp:wrapNone/>
                <wp:docPr id="3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66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7C13D" w14:textId="61E65EEB" w:rsidR="006433AC" w:rsidRPr="00A8581A" w:rsidRDefault="006433AC" w:rsidP="0040587D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▼機器人前進第三步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4EA998" id="_x0000_s1067" type="#_x0000_t202" style="position:absolute;margin-left:55.2pt;margin-top:176.5pt;width:166.65pt;height:110.6pt;z-index:25198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" filled="f" stroked="f">
                <v:textbox style="mso-fit-shape-to-text:t">
                  <w:txbxContent>
                    <w:p w14:paraId="0347C13D" w14:textId="61E65EEB" w:rsidR="006433AC" w:rsidRPr="00A8581A" w:rsidRDefault="006433AC" w:rsidP="0040587D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機器人前進第三步</w:t>
                      </w:r>
                    </w:p>
                  </w:txbxContent>
                </v:textbox>
              </v:shape>
            </w:pict>
          </mc:Fallback>
        </mc:AlternateContent>
      </w:r>
      <w:r w:rsidR="0040587D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7C567D27" wp14:editId="50952B2D">
            <wp:extent cx="6515100" cy="3665855"/>
            <wp:effectExtent l="0" t="0" r="0" b="0"/>
            <wp:docPr id="307" name="圖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BF85" w14:textId="17C2C64B" w:rsidR="00DB3A75" w:rsidRPr="00010EDB" w:rsidRDefault="00A7205E" w:rsidP="003F707C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6"/>
          <w:szCs w:val="32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6"/>
          <w:szCs w:val="32"/>
          <w:lang w:eastAsia="zh-TW"/>
        </w:rPr>
        <w:t>這就是如何執行重複積木</w:t>
      </w:r>
      <w:r w:rsidR="00DB3A75" w:rsidRPr="00010EDB">
        <w:rPr>
          <w:rFonts w:ascii="微軟正黑體" w:eastAsia="微軟正黑體" w:hAnsi="微軟正黑體"/>
          <w:b/>
          <w:bCs/>
          <w:color w:val="6699CC" w:themeColor="accent2"/>
          <w:sz w:val="36"/>
          <w:szCs w:val="32"/>
          <w:lang w:eastAsia="zh-TW"/>
        </w:rPr>
        <w:br w:type="page"/>
      </w:r>
    </w:p>
    <w:p w14:paraId="30046193" w14:textId="4A1131F9" w:rsidR="00292D26" w:rsidRPr="00010EDB" w:rsidRDefault="00292D26" w:rsidP="00A7205E">
      <w:pPr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那跳出</w:t>
      </w:r>
      <w:r w:rsidR="00AC1580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積木</w:t>
      </w: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怎麼使用呢?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7716"/>
        <w:gridCol w:w="2514"/>
      </w:tblGrid>
      <w:tr w:rsidR="004B6052" w:rsidRPr="00010EDB" w14:paraId="0B44BCCD" w14:textId="77777777" w:rsidTr="00EF3C76">
        <w:trPr>
          <w:trHeight w:val="3043"/>
        </w:trPr>
        <w:tc>
          <w:tcPr>
            <w:tcW w:w="771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76744779" w14:textId="6377DB26" w:rsidR="004B6052" w:rsidRPr="00010EDB" w:rsidRDefault="004B6052" w:rsidP="00621866">
            <w:pPr>
              <w:pStyle w:val="ab"/>
              <w:numPr>
                <w:ilvl w:val="0"/>
                <w:numId w:val="1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首先按下+按鈕</w:t>
            </w:r>
          </w:p>
          <w:p w14:paraId="14562D03" w14:textId="263DDC7A" w:rsidR="004B6052" w:rsidRPr="00010EDB" w:rsidRDefault="004B6052" w:rsidP="00EF3C76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27B4E71B" wp14:editId="0CD8CE70">
                  <wp:extent cx="2659610" cy="1714649"/>
                  <wp:effectExtent l="0" t="0" r="7620" b="0"/>
                  <wp:docPr id="310" name="圖片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610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490977C6" w14:textId="7B9F257E" w:rsidR="004B6052" w:rsidRPr="00010EDB" w:rsidRDefault="004B6052" w:rsidP="004B6052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要先召喚出跳出方塊才能做下面的步驟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4B6052" w:rsidRPr="00010EDB" w14:paraId="574D3D57" w14:textId="77777777" w:rsidTr="00EF3C76">
        <w:trPr>
          <w:trHeight w:val="3043"/>
        </w:trPr>
        <w:tc>
          <w:tcPr>
            <w:tcW w:w="771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20353BEE" w14:textId="138F1306" w:rsidR="004B6052" w:rsidRPr="00010EDB" w:rsidRDefault="004B6052" w:rsidP="00EF3C76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跳出積木出現</w:t>
            </w:r>
          </w:p>
          <w:p w14:paraId="34B14CB4" w14:textId="2E3FF4C3" w:rsidR="004B6052" w:rsidRPr="00010EDB" w:rsidRDefault="004B6052" w:rsidP="00EF3C76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40"/>
                <w:szCs w:val="36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33B49A6A" wp14:editId="5ED972B5">
                  <wp:extent cx="4762913" cy="1699407"/>
                  <wp:effectExtent l="0" t="0" r="0" b="0"/>
                  <wp:docPr id="312" name="圖片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10D85BFA" w14:textId="76E35CA4" w:rsidR="004B6052" w:rsidRPr="00010EDB" w:rsidRDefault="00551235" w:rsidP="006433AC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成功召喚~可以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接續下面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步驟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4B6052" w:rsidRPr="00010EDB" w14:paraId="4DDB17AC" w14:textId="77777777" w:rsidTr="00EF3C76">
        <w:trPr>
          <w:trHeight w:val="3043"/>
        </w:trPr>
        <w:tc>
          <w:tcPr>
            <w:tcW w:w="771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3734628B" w14:textId="7E530B15" w:rsidR="00551235" w:rsidRPr="00010EDB" w:rsidRDefault="00551235" w:rsidP="00621866">
            <w:pPr>
              <w:pStyle w:val="ab"/>
              <w:numPr>
                <w:ilvl w:val="0"/>
                <w:numId w:val="1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再把跳出積木放進重複積木裡</w:t>
            </w:r>
          </w:p>
          <w:p w14:paraId="6351FBA4" w14:textId="01B87098" w:rsidR="004B6052" w:rsidRPr="00010EDB" w:rsidRDefault="00551235" w:rsidP="00EF3C76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1ED4BB67" wp14:editId="62260E98">
                  <wp:extent cx="2674852" cy="2065199"/>
                  <wp:effectExtent l="0" t="0" r="0" b="0"/>
                  <wp:docPr id="313" name="圖片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52" cy="206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5B2FA508" w14:textId="130EF93C" w:rsidR="004B6052" w:rsidRPr="00010EDB" w:rsidRDefault="00551235" w:rsidP="00EF3C76">
            <w:pPr>
              <w:pStyle w:val="ab"/>
              <w:tabs>
                <w:tab w:val="left" w:pos="10260"/>
              </w:tabs>
              <w:ind w:left="0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這樣子就是重複積木只能執行一次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因為跳出方塊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被放</w:t>
            </w:r>
            <w:r w:rsidR="006433AC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置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在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裡面，只要執行一次就不會再運作了</w:t>
            </w:r>
            <w:r w:rsidR="006433AC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4B6052" w:rsidRPr="00010EDB" w14:paraId="73DDD6CC" w14:textId="77777777" w:rsidTr="00EF3C76">
        <w:trPr>
          <w:trHeight w:val="3043"/>
        </w:trPr>
        <w:tc>
          <w:tcPr>
            <w:tcW w:w="771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16AA9537" w14:textId="19D51BC7" w:rsidR="004B6052" w:rsidRPr="00010EDB" w:rsidRDefault="00EF3C76" w:rsidP="00621866">
            <w:pPr>
              <w:pStyle w:val="ab"/>
              <w:numPr>
                <w:ilvl w:val="0"/>
                <w:numId w:val="2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68352" behindDoc="0" locked="0" layoutInCell="1" allowOverlap="1" wp14:anchorId="41264622" wp14:editId="41346B8E">
                      <wp:simplePos x="0" y="0"/>
                      <wp:positionH relativeFrom="column">
                        <wp:posOffset>1750060</wp:posOffset>
                      </wp:positionH>
                      <wp:positionV relativeFrom="paragraph">
                        <wp:posOffset>325120</wp:posOffset>
                      </wp:positionV>
                      <wp:extent cx="566420" cy="594360"/>
                      <wp:effectExtent l="0" t="0" r="24130" b="15240"/>
                      <wp:wrapNone/>
                      <wp:docPr id="220" name="矩形 220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6420" cy="594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3716F546" id="矩形 220" o:spid="_x0000_s1026" alt="這是輸入自己名字&#10;" style="position:absolute;margin-left:137.8pt;margin-top:25.6pt;width:44.6pt;height:46.8pt;z-index:2520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" filled="f" strokecolor="red" strokeweight="2pt"/>
                  </w:pict>
                </mc:Fallback>
              </mc:AlternateContent>
            </w:r>
            <w:r w:rsidR="004B6052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按下啟動按鈕</w:t>
            </w:r>
          </w:p>
          <w:p w14:paraId="292B105C" w14:textId="3CDD88C7" w:rsidR="004B6052" w:rsidRPr="00010EDB" w:rsidRDefault="004B6052" w:rsidP="00EF3C76">
            <w:pPr>
              <w:pStyle w:val="ab"/>
              <w:tabs>
                <w:tab w:val="left" w:pos="10260"/>
              </w:tabs>
              <w:ind w:left="48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3B90DCDF" wp14:editId="1CC67ED9">
                  <wp:extent cx="2651990" cy="594412"/>
                  <wp:effectExtent l="0" t="0" r="0" b="0"/>
                  <wp:docPr id="255" name="圖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741F67CB" w14:textId="79D1FD84" w:rsidR="004B6052" w:rsidRPr="00010EDB" w:rsidRDefault="004B6052" w:rsidP="004B6052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每次擺好積木時都要按下啟動</w:t>
            </w:r>
            <w:r w:rsidR="00620891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</w:t>
            </w:r>
            <w:r w:rsidR="00620891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鈕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，才能讓開始積木去播放其他積木</w:t>
            </w:r>
          </w:p>
        </w:tc>
      </w:tr>
    </w:tbl>
    <w:p w14:paraId="68B9AD9A" w14:textId="77777777" w:rsidR="00A90B63" w:rsidRPr="00010EDB" w:rsidRDefault="00A90B63">
      <w:pPr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20B0EC1D" w14:textId="498AB11E" w:rsidR="007725A1" w:rsidRPr="00010EDB" w:rsidRDefault="007725A1" w:rsidP="00621866">
      <w:pPr>
        <w:pStyle w:val="ab"/>
        <w:numPr>
          <w:ilvl w:val="0"/>
          <w:numId w:val="20"/>
        </w:numPr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lastRenderedPageBreak/>
        <w:t>開始執行</w:t>
      </w:r>
    </w:p>
    <w:p w14:paraId="42C145E4" w14:textId="003DF7B7" w:rsidR="007725A1" w:rsidRPr="00010EDB" w:rsidRDefault="00620891" w:rsidP="007725A1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7F17D382" wp14:editId="654B7B98">
                <wp:simplePos x="0" y="0"/>
                <wp:positionH relativeFrom="column">
                  <wp:posOffset>247650</wp:posOffset>
                </wp:positionH>
                <wp:positionV relativeFrom="paragraph">
                  <wp:posOffset>2360295</wp:posOffset>
                </wp:positionV>
                <wp:extent cx="270934" cy="762000"/>
                <wp:effectExtent l="0" t="0" r="15240" b="19050"/>
                <wp:wrapNone/>
                <wp:docPr id="311" name="矩形 311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4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2D31326" id="矩形 311" o:spid="_x0000_s1026" alt="這是輸入自己名字&#10;" style="position:absolute;margin-left:19.5pt;margin-top:185.85pt;width:21.35pt;height:60pt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" filled="f" strokecolor="red" strokeweight="2pt"/>
            </w:pict>
          </mc:Fallback>
        </mc:AlternateContent>
      </w:r>
      <w:r w:rsidR="009B0BF8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994624" behindDoc="0" locked="0" layoutInCell="1" allowOverlap="1" wp14:anchorId="1A2BC471" wp14:editId="650A3548">
                <wp:simplePos x="0" y="0"/>
                <wp:positionH relativeFrom="column">
                  <wp:posOffset>4281805</wp:posOffset>
                </wp:positionH>
                <wp:positionV relativeFrom="paragraph">
                  <wp:posOffset>675005</wp:posOffset>
                </wp:positionV>
                <wp:extent cx="2353310" cy="1404620"/>
                <wp:effectExtent l="0" t="0" r="0" b="0"/>
                <wp:wrapNone/>
                <wp:docPr id="3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5BD85" w14:textId="36C345D3" w:rsidR="006433AC" w:rsidRPr="00A8581A" w:rsidRDefault="006433AC" w:rsidP="009B0BF8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執行重複積木第一次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2BC471" id="_x0000_s1068" type="#_x0000_t202" style="position:absolute;margin-left:337.15pt;margin-top:53.15pt;width:185.3pt;height:110.6pt;z-index:25199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" filled="f" stroked="f">
                <v:textbox style="mso-fit-shape-to-text:t">
                  <w:txbxContent>
                    <w:p w14:paraId="3485BD85" w14:textId="36C345D3" w:rsidR="006433AC" w:rsidRPr="00A8581A" w:rsidRDefault="006433AC" w:rsidP="009B0BF8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執行重複積木第一次</w:t>
                      </w:r>
                    </w:p>
                  </w:txbxContent>
                </v:textbox>
              </v:shape>
            </w:pict>
          </mc:Fallback>
        </mc:AlternateContent>
      </w:r>
      <w:r w:rsidR="009B0BF8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993600" behindDoc="0" locked="0" layoutInCell="1" allowOverlap="1" wp14:anchorId="6CADC933" wp14:editId="6F106AA2">
                <wp:simplePos x="0" y="0"/>
                <wp:positionH relativeFrom="column">
                  <wp:posOffset>209762</wp:posOffset>
                </wp:positionH>
                <wp:positionV relativeFrom="paragraph">
                  <wp:posOffset>2274994</wp:posOffset>
                </wp:positionV>
                <wp:extent cx="2116666" cy="1404620"/>
                <wp:effectExtent l="0" t="0" r="0" b="0"/>
                <wp:wrapNone/>
                <wp:docPr id="3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66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44059" w14:textId="38F1D197" w:rsidR="006433AC" w:rsidRPr="00A8581A" w:rsidRDefault="006433AC" w:rsidP="009B0BF8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▼機器人前進第一步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ADC933" id="_x0000_s1069" type="#_x0000_t202" style="position:absolute;margin-left:16.5pt;margin-top:179.15pt;width:166.65pt;height:110.6pt;z-index:25199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" filled="f" stroked="f">
                <v:textbox style="mso-fit-shape-to-text:t">
                  <w:txbxContent>
                    <w:p w14:paraId="62044059" w14:textId="38F1D197" w:rsidR="006433AC" w:rsidRPr="00A8581A" w:rsidRDefault="006433AC" w:rsidP="009B0BF8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機器人前進第一步</w:t>
                      </w:r>
                    </w:p>
                  </w:txbxContent>
                </v:textbox>
              </v:shape>
            </w:pict>
          </mc:Fallback>
        </mc:AlternateContent>
      </w:r>
      <w:r w:rsidR="007725A1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51D1D901" wp14:editId="4C4A4AD0">
            <wp:extent cx="6515100" cy="3665220"/>
            <wp:effectExtent l="0" t="0" r="0" b="0"/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EDC" w14:textId="3645E7C1" w:rsidR="00680714" w:rsidRPr="00010EDB" w:rsidRDefault="00680714" w:rsidP="007725A1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6065E96E" w14:textId="6454E90A" w:rsidR="00D70C50" w:rsidRPr="00010EDB" w:rsidRDefault="00620891" w:rsidP="007725A1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6E7D3B01" wp14:editId="5EA4CCAA">
                <wp:simplePos x="0" y="0"/>
                <wp:positionH relativeFrom="column">
                  <wp:posOffset>257175</wp:posOffset>
                </wp:positionH>
                <wp:positionV relativeFrom="paragraph">
                  <wp:posOffset>2381250</wp:posOffset>
                </wp:positionV>
                <wp:extent cx="270934" cy="762000"/>
                <wp:effectExtent l="0" t="0" r="15240" b="19050"/>
                <wp:wrapNone/>
                <wp:docPr id="235" name="矩形 235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4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82AF74" id="矩形 235" o:spid="_x0000_s1026" alt="這是輸入自己名字&#10;" style="position:absolute;margin-left:20.25pt;margin-top:187.5pt;width:21.35pt;height:60pt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" filled="f" strokecolor="red" strokeweight="2pt"/>
            </w:pict>
          </mc:Fallback>
        </mc:AlternateContent>
      </w:r>
      <w:r w:rsidR="009B0BF8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998720" behindDoc="0" locked="0" layoutInCell="1" allowOverlap="1" wp14:anchorId="64563F2B" wp14:editId="7E1A43E2">
                <wp:simplePos x="0" y="0"/>
                <wp:positionH relativeFrom="column">
                  <wp:posOffset>209762</wp:posOffset>
                </wp:positionH>
                <wp:positionV relativeFrom="paragraph">
                  <wp:posOffset>2309495</wp:posOffset>
                </wp:positionV>
                <wp:extent cx="2116666" cy="1404620"/>
                <wp:effectExtent l="0" t="0" r="0" b="0"/>
                <wp:wrapNone/>
                <wp:docPr id="3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66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B2E20" w14:textId="6C41F0E5" w:rsidR="006433AC" w:rsidRPr="00A8581A" w:rsidRDefault="006433AC" w:rsidP="009B0BF8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▼機器人停止動作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563F2B" id="_x0000_s1070" type="#_x0000_t202" style="position:absolute;margin-left:16.5pt;margin-top:181.85pt;width:166.65pt;height:110.6pt;z-index:25199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" filled="f" stroked="f">
                <v:textbox style="mso-fit-shape-to-text:t">
                  <w:txbxContent>
                    <w:p w14:paraId="666B2E20" w14:textId="6C41F0E5" w:rsidR="006433AC" w:rsidRPr="00A8581A" w:rsidRDefault="006433AC" w:rsidP="009B0BF8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proofErr w:type="gramStart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▼</w:t>
                      </w:r>
                      <w:proofErr w:type="gramEnd"/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機器人停止動作</w:t>
                      </w:r>
                    </w:p>
                  </w:txbxContent>
                </v:textbox>
              </v:shape>
            </w:pict>
          </mc:Fallback>
        </mc:AlternateContent>
      </w:r>
      <w:r w:rsidR="009B0BF8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996672" behindDoc="0" locked="0" layoutInCell="1" allowOverlap="1" wp14:anchorId="4FC175C5" wp14:editId="7DCF1E60">
                <wp:simplePos x="0" y="0"/>
                <wp:positionH relativeFrom="column">
                  <wp:posOffset>4510828</wp:posOffset>
                </wp:positionH>
                <wp:positionV relativeFrom="paragraph">
                  <wp:posOffset>1115695</wp:posOffset>
                </wp:positionV>
                <wp:extent cx="2353310" cy="1404620"/>
                <wp:effectExtent l="0" t="0" r="0" b="0"/>
                <wp:wrapNone/>
                <wp:docPr id="3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10D30" w14:textId="6905D5AD" w:rsidR="006433AC" w:rsidRPr="00A8581A" w:rsidRDefault="006433AC" w:rsidP="009B0BF8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A8581A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播放到跳出積木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C175C5" id="_x0000_s1071" type="#_x0000_t202" style="position:absolute;margin-left:355.2pt;margin-top:87.85pt;width:185.3pt;height:110.6pt;z-index:25199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" filled="f" stroked="f">
                <v:textbox style="mso-fit-shape-to-text:t">
                  <w:txbxContent>
                    <w:p w14:paraId="6DE10D30" w14:textId="6905D5AD" w:rsidR="006433AC" w:rsidRPr="00A8581A" w:rsidRDefault="006433AC" w:rsidP="009B0BF8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A8581A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播放到跳出積木</w:t>
                      </w:r>
                    </w:p>
                  </w:txbxContent>
                </v:textbox>
              </v:shape>
            </w:pict>
          </mc:Fallback>
        </mc:AlternateContent>
      </w:r>
      <w:r w:rsidR="009B0BF8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05184CE3" wp14:editId="4580F0FC">
            <wp:extent cx="6515100" cy="3670300"/>
            <wp:effectExtent l="0" t="0" r="0" b="6350"/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450A" w14:textId="4F70CD88" w:rsidR="00C16717" w:rsidRPr="00010EDB" w:rsidRDefault="00551235" w:rsidP="007725A1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2"/>
          <w:szCs w:val="28"/>
          <w:lang w:eastAsia="zh-TW"/>
        </w:rPr>
        <w:t>因為播放到跳出積木，這代表說重複方塊只播放一次就被跳出來</w:t>
      </w:r>
    </w:p>
    <w:p w14:paraId="16695636" w14:textId="77777777" w:rsidR="00EF3C76" w:rsidRPr="00010EDB" w:rsidRDefault="00D70C50" w:rsidP="00621866">
      <w:pPr>
        <w:pStyle w:val="ab"/>
        <w:numPr>
          <w:ilvl w:val="0"/>
          <w:numId w:val="14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  <w:r w:rsidR="003E7E42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判斷</w:t>
      </w:r>
      <w:r w:rsidR="0025495A"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t>積木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36"/>
        <w:gridCol w:w="5055"/>
      </w:tblGrid>
      <w:tr w:rsidR="00EF3C76" w:rsidRPr="00010EDB" w14:paraId="58048E42" w14:textId="77777777" w:rsidTr="00EF3C76">
        <w:trPr>
          <w:trHeight w:val="3043"/>
        </w:trPr>
        <w:tc>
          <w:tcPr>
            <w:tcW w:w="513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700E4617" w14:textId="2F78455B" w:rsidR="00EF3C76" w:rsidRPr="00010EDB" w:rsidRDefault="00FC213B" w:rsidP="0045128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</w:rPr>
              <w:object w:dxaOrig="2964" w:dyaOrig="2352" w14:anchorId="2E62EB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4.05pt;height:145.95pt" o:ole="">
                  <v:imagedata r:id="rId59" o:title=""/>
                </v:shape>
                <o:OLEObject Type="Embed" ProgID="PBrush" ShapeID="_x0000_i1025" DrawAspect="Content" ObjectID="_1668421941" r:id="rId60"/>
              </w:object>
            </w:r>
          </w:p>
        </w:tc>
        <w:tc>
          <w:tcPr>
            <w:tcW w:w="5055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1E3E530B" w14:textId="64B59207" w:rsidR="00EF3C76" w:rsidRPr="00010EDB" w:rsidRDefault="00EF3C76" w:rsidP="00EF3C76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判斷積木就是判斷機器人目前遇到的情況，用裡面的條件方塊讓機器人反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應出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現在的情況，並做出其他動作。假設機器人面前有一個洞，用轉向方塊讓機器人轉向，如果機器人前面沒有洞，那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就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向前</w:t>
            </w:r>
            <w:r w:rsidR="00680714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走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EF3C76" w:rsidRPr="00010EDB" w14:paraId="32ECAC61" w14:textId="77777777" w:rsidTr="00680714">
        <w:trPr>
          <w:trHeight w:val="2266"/>
        </w:trPr>
        <w:tc>
          <w:tcPr>
            <w:tcW w:w="513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41D25BD5" w14:textId="77777777" w:rsidR="00EF3C76" w:rsidRPr="00010EDB" w:rsidRDefault="00EF3C76" w:rsidP="0045128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0871945F" wp14:editId="0855C17A">
                  <wp:extent cx="2461473" cy="1257409"/>
                  <wp:effectExtent l="0" t="0" r="0" b="0"/>
                  <wp:docPr id="321" name="圖片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125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0136EB47" w14:textId="3D663AF3" w:rsidR="00EF3C76" w:rsidRPr="00010EDB" w:rsidRDefault="00EF3C76" w:rsidP="00451281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判斷積木也能變成這樣子</w:t>
            </w:r>
          </w:p>
        </w:tc>
      </w:tr>
    </w:tbl>
    <w:p w14:paraId="4A8AADAE" w14:textId="77777777" w:rsidR="00680714" w:rsidRPr="00010EDB" w:rsidRDefault="00680714" w:rsidP="00680714">
      <w:pPr>
        <w:pStyle w:val="ab"/>
        <w:ind w:left="48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1D6044FF" w14:textId="44494937" w:rsidR="00EF3C76" w:rsidRPr="00010EDB" w:rsidRDefault="0004659C" w:rsidP="00621866">
      <w:pPr>
        <w:pStyle w:val="ab"/>
        <w:numPr>
          <w:ilvl w:val="0"/>
          <w:numId w:val="25"/>
        </w:numPr>
        <w:rPr>
          <w:rFonts w:ascii="微軟正黑體" w:eastAsia="微軟正黑體" w:hAnsi="微軟正黑體"/>
          <w:b/>
          <w:bCs/>
          <w:color w:val="6699CC" w:themeColor="accent2"/>
          <w:sz w:val="36"/>
          <w:szCs w:val="32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36"/>
          <w:szCs w:val="32"/>
          <w:lang w:eastAsia="zh-TW"/>
        </w:rPr>
        <w:t>條件方塊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8"/>
        <w:gridCol w:w="5103"/>
      </w:tblGrid>
      <w:tr w:rsidR="00EF3C76" w:rsidRPr="00010EDB" w14:paraId="5A41E281" w14:textId="77777777" w:rsidTr="00680714">
        <w:trPr>
          <w:trHeight w:val="5410"/>
        </w:trPr>
        <w:tc>
          <w:tcPr>
            <w:tcW w:w="5088" w:type="dxa"/>
            <w:tcBorders>
              <w:top w:val="single" w:sz="12" w:space="0" w:color="8DB3E2"/>
              <w:left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11439AE5" w14:textId="65A7859A" w:rsidR="00EF3C76" w:rsidRPr="00010EDB" w:rsidRDefault="00EF3C76" w:rsidP="0045128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44235EC5" wp14:editId="632CCA19">
                      <wp:simplePos x="0" y="0"/>
                      <wp:positionH relativeFrom="column">
                        <wp:posOffset>1466215</wp:posOffset>
                      </wp:positionH>
                      <wp:positionV relativeFrom="paragraph">
                        <wp:posOffset>443865</wp:posOffset>
                      </wp:positionV>
                      <wp:extent cx="45085" cy="481965"/>
                      <wp:effectExtent l="76200" t="19050" r="69215" b="89535"/>
                      <wp:wrapNone/>
                      <wp:docPr id="56" name="直線單箭頭接點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48196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07F0EC5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56" o:spid="_x0000_s1026" type="#_x0000_t32" style="position:absolute;margin-left:115.45pt;margin-top:34.95pt;width:3.55pt;height:37.95pt;z-index:2521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" strokecolor="red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2C9B64E0" wp14:editId="34C712ED">
                  <wp:extent cx="2651990" cy="586791"/>
                  <wp:effectExtent l="0" t="0" r="0" b="3810"/>
                  <wp:docPr id="323" name="圖片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9F5C4" w14:textId="328BFCCF" w:rsidR="00EF3C76" w:rsidRPr="00010EDB" w:rsidRDefault="00EF3C76" w:rsidP="0045128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  <w:p w14:paraId="52765158" w14:textId="3F6E6066" w:rsidR="00EF3C76" w:rsidRPr="00010EDB" w:rsidRDefault="00EF3C76" w:rsidP="00451281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0F76F9E4" wp14:editId="5DD82048">
                      <wp:simplePos x="0" y="0"/>
                      <wp:positionH relativeFrom="column">
                        <wp:posOffset>962660</wp:posOffset>
                      </wp:positionH>
                      <wp:positionV relativeFrom="paragraph">
                        <wp:posOffset>3810</wp:posOffset>
                      </wp:positionV>
                      <wp:extent cx="1826895" cy="464185"/>
                      <wp:effectExtent l="0" t="0" r="20955" b="12065"/>
                      <wp:wrapNone/>
                      <wp:docPr id="57" name="矩形 57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6895" cy="464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61E5FE1A" id="矩形 57" o:spid="_x0000_s1026" alt="這是輸入自己名字&#10;" style="position:absolute;margin-left:75.8pt;margin-top:.3pt;width:143.85pt;height:36.55pt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3A250D18" wp14:editId="3A74135B">
                  <wp:extent cx="2682472" cy="1988992"/>
                  <wp:effectExtent l="0" t="0" r="3810" b="0"/>
                  <wp:docPr id="382" name="圖片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72" cy="198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201B8173" w14:textId="77777777" w:rsidR="00EF3C76" w:rsidRPr="00010EDB" w:rsidRDefault="00EF3C76" w:rsidP="00451281">
            <w:pPr>
              <w:pStyle w:val="ab"/>
              <w:tabs>
                <w:tab w:val="left" w:pos="10260"/>
              </w:tabs>
              <w:ind w:left="0"/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條件方塊是從判斷積木出來的，這個方塊是判斷積木的核心。其用處就是以不同條件去設定，讓判斷積木能夠從條件方塊中，控制機器人的動作，下意識做其他動作。如果沒有條件方塊的話，判斷積木就無法判斷任何東西，沒有任何條件，就不能做任何事</w:t>
            </w:r>
          </w:p>
        </w:tc>
      </w:tr>
    </w:tbl>
    <w:p w14:paraId="69148AD2" w14:textId="4271BDEA" w:rsidR="00551235" w:rsidRPr="00010EDB" w:rsidRDefault="00AA1CDE" w:rsidP="003E7E42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使用方式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696"/>
        <w:gridCol w:w="3534"/>
      </w:tblGrid>
      <w:tr w:rsidR="00FB4D26" w:rsidRPr="00010EDB" w14:paraId="3AE5BB49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17A73093" w14:textId="77777777" w:rsidR="00551235" w:rsidRPr="00010EDB" w:rsidRDefault="00551235" w:rsidP="00621866">
            <w:pPr>
              <w:pStyle w:val="ab"/>
              <w:numPr>
                <w:ilvl w:val="0"/>
                <w:numId w:val="21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先放開始積木</w:t>
            </w:r>
          </w:p>
          <w:p w14:paraId="6F2E0AA2" w14:textId="2DFC4781" w:rsidR="00551235" w:rsidRPr="00010EDB" w:rsidRDefault="00551235" w:rsidP="00680714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4CC8EA45" wp14:editId="52D04543">
                  <wp:extent cx="2835910" cy="1523812"/>
                  <wp:effectExtent l="0" t="0" r="2540" b="635"/>
                  <wp:docPr id="289" name="圖片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0528" r="45938" b="69716"/>
                          <a:stretch/>
                        </pic:blipFill>
                        <pic:spPr bwMode="auto">
                          <a:xfrm>
                            <a:off x="0" y="0"/>
                            <a:ext cx="2836259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545ACFE1" w14:textId="4A99BDF2" w:rsidR="00551235" w:rsidRPr="00010EDB" w:rsidRDefault="00551235" w:rsidP="00620891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每一</w:t>
            </w:r>
            <w:r w:rsidR="00620891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道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關</w:t>
            </w:r>
            <w:r w:rsidR="00620891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卡</w:t>
            </w:r>
            <w:r w:rsidR="00620891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，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都一定要有開始積木，才能執行接下來所有動作</w:t>
            </w:r>
            <w:r w:rsidR="00620891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FB4D26" w:rsidRPr="00010EDB" w14:paraId="3F7F399F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1A4EC37A" w14:textId="00A6EDCC" w:rsidR="00551235" w:rsidRPr="00010EDB" w:rsidRDefault="00551235" w:rsidP="00621866">
            <w:pPr>
              <w:pStyle w:val="ab"/>
              <w:numPr>
                <w:ilvl w:val="0"/>
                <w:numId w:val="22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再放判斷積木</w:t>
            </w:r>
          </w:p>
          <w:p w14:paraId="5B42D959" w14:textId="1A0679DC" w:rsidR="00551235" w:rsidRPr="00010EDB" w:rsidRDefault="00551235" w:rsidP="00680714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40"/>
                <w:szCs w:val="36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063234E3" wp14:editId="4F23A143">
                  <wp:extent cx="2476715" cy="2415749"/>
                  <wp:effectExtent l="0" t="0" r="0" b="3810"/>
                  <wp:docPr id="326" name="圖片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41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2E9905C6" w14:textId="475ACB0C" w:rsidR="00551235" w:rsidRPr="00010EDB" w:rsidRDefault="00551235" w:rsidP="00422663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讓開始積木第一個播放到重複積木</w:t>
            </w:r>
            <w:r w:rsidR="00620891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FB4D26" w:rsidRPr="00010EDB" w14:paraId="53EC25FD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38DB3715" w14:textId="17682EFF" w:rsidR="00551235" w:rsidRPr="00010EDB" w:rsidRDefault="00620891" w:rsidP="00680714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40"/>
                <w:szCs w:val="36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12384" behindDoc="0" locked="0" layoutInCell="1" allowOverlap="1" wp14:anchorId="60DB87E7" wp14:editId="3E5287F6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1519555</wp:posOffset>
                      </wp:positionV>
                      <wp:extent cx="371475" cy="723900"/>
                      <wp:effectExtent l="0" t="0" r="28575" b="19050"/>
                      <wp:wrapNone/>
                      <wp:docPr id="281" name="矩形 281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723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F2803F1" id="矩形 281" o:spid="_x0000_s1026" alt="這是輸入自己名字&#10;" style="position:absolute;margin-left:57.6pt;margin-top:119.65pt;width:29.25pt;height:57pt;z-index:25211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" filled="f" strokecolor="red" strokeweight="2pt"/>
                  </w:pict>
                </mc:Fallback>
              </mc:AlternateContent>
            </w:r>
            <w:r w:rsidR="00551235"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37827292" wp14:editId="22721E70">
                  <wp:extent cx="2682240" cy="2273300"/>
                  <wp:effectExtent l="0" t="0" r="3810" b="0"/>
                  <wp:docPr id="327" name="圖片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t="2186"/>
                          <a:stretch/>
                        </pic:blipFill>
                        <pic:spPr bwMode="auto">
                          <a:xfrm>
                            <a:off x="0" y="0"/>
                            <a:ext cx="2682472" cy="2273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73B0DB59" w14:textId="6FB4EE23" w:rsidR="00551235" w:rsidRPr="00010EDB" w:rsidRDefault="00551235" w:rsidP="00551235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假設目前機器人面向洞，</w:t>
            </w:r>
            <w:r w:rsidR="00620891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該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怎麼解決？</w:t>
            </w:r>
          </w:p>
          <w:p w14:paraId="4CDCF692" w14:textId="16F297A9" w:rsidR="00551235" w:rsidRPr="00010EDB" w:rsidRDefault="00551235" w:rsidP="00422663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</w:tc>
      </w:tr>
      <w:tr w:rsidR="00FB4D26" w:rsidRPr="00010EDB" w14:paraId="7909F5EE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5F939566" w14:textId="6A5D468B" w:rsidR="00551235" w:rsidRPr="00010EDB" w:rsidRDefault="00551235" w:rsidP="00621866">
            <w:pPr>
              <w:pStyle w:val="ab"/>
              <w:numPr>
                <w:ilvl w:val="0"/>
                <w:numId w:val="22"/>
              </w:numPr>
              <w:jc w:val="center"/>
              <w:rPr>
                <w:rFonts w:ascii="微軟正黑體" w:eastAsia="微軟正黑體" w:hAnsi="微軟正黑體"/>
                <w:b/>
                <w:bCs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lastRenderedPageBreak/>
              <w:t>按下判斷積木裡的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+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</w:t>
            </w:r>
            <w:r w:rsidRPr="00010EDB">
              <w:rPr>
                <w:rFonts w:ascii="微軟正黑體" w:eastAsia="微軟正黑體" w:hAnsi="微軟正黑體" w:cs="新細明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鈕</w: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t xml:space="preserve"> </w: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024F05D1" wp14:editId="2C9EC4A5">
                  <wp:extent cx="2476715" cy="2415749"/>
                  <wp:effectExtent l="0" t="0" r="0" b="3810"/>
                  <wp:docPr id="328" name="圖片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41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4EAA5EF7" w14:textId="33376BBE" w:rsidR="00551235" w:rsidRPr="00010EDB" w:rsidRDefault="00551235" w:rsidP="00422663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先召喚出條件方塊，才能做下面的步驟</w:t>
            </w:r>
            <w:r w:rsidR="00170DD3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551235" w:rsidRPr="00010EDB" w14:paraId="6AD8B08E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084315AE" w14:textId="552D196E" w:rsidR="00551235" w:rsidRPr="00010EDB" w:rsidRDefault="00551235" w:rsidP="00680714">
            <w:pPr>
              <w:pStyle w:val="ab"/>
              <w:ind w:left="480"/>
              <w:jc w:val="center"/>
              <w:rPr>
                <w:rFonts w:ascii="微軟正黑體" w:eastAsia="微軟正黑體" w:hAnsi="微軟正黑體"/>
                <w:b/>
                <w:bCs/>
                <w:noProof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75520" behindDoc="0" locked="0" layoutInCell="1" allowOverlap="1" wp14:anchorId="28F8C9C7" wp14:editId="65B60C6C">
                      <wp:simplePos x="0" y="0"/>
                      <wp:positionH relativeFrom="column">
                        <wp:posOffset>1181312</wp:posOffset>
                      </wp:positionH>
                      <wp:positionV relativeFrom="paragraph">
                        <wp:posOffset>526838</wp:posOffset>
                      </wp:positionV>
                      <wp:extent cx="1809326" cy="390525"/>
                      <wp:effectExtent l="0" t="0" r="19685" b="28575"/>
                      <wp:wrapNone/>
                      <wp:docPr id="331" name="矩形 331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326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781E12D0" id="矩形 331" o:spid="_x0000_s1026" alt="這是輸入自己名字&#10;" style="position:absolute;margin-left:93pt;margin-top:41.5pt;width:142.45pt;height:30.75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40"/>
                <w:szCs w:val="36"/>
                <w:lang w:eastAsia="zh-TW"/>
              </w:rPr>
              <w:drawing>
                <wp:inline distT="0" distB="0" distL="0" distR="0" wp14:anchorId="61C124B5" wp14:editId="49AA1F20">
                  <wp:extent cx="2690093" cy="2446232"/>
                  <wp:effectExtent l="0" t="0" r="0" b="0"/>
                  <wp:docPr id="330" name="圖片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244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10A37BFF" w14:textId="4AAFCBDF" w:rsidR="00551235" w:rsidRPr="00010EDB" w:rsidRDefault="00551235" w:rsidP="00422663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成功召喚出條件方塊</w:t>
            </w:r>
          </w:p>
        </w:tc>
      </w:tr>
    </w:tbl>
    <w:p w14:paraId="557A2D09" w14:textId="77777777" w:rsidR="00DF3128" w:rsidRPr="00010EDB" w:rsidRDefault="00DF3128">
      <w:pPr>
        <w:rPr>
          <w:rFonts w:ascii="微軟正黑體" w:eastAsia="微軟正黑體" w:hAnsi="微軟正黑體"/>
        </w:rPr>
      </w:pPr>
      <w:r w:rsidRPr="00010EDB">
        <w:rPr>
          <w:rFonts w:ascii="微軟正黑體" w:eastAsia="微軟正黑體" w:hAnsi="微軟正黑體"/>
        </w:rPr>
        <w:br w:type="page"/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696"/>
        <w:gridCol w:w="3534"/>
      </w:tblGrid>
      <w:tr w:rsidR="00551235" w:rsidRPr="00010EDB" w14:paraId="448E0D78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19927AB7" w14:textId="33D38AA2" w:rsidR="00551235" w:rsidRPr="00010EDB" w:rsidRDefault="00551235" w:rsidP="00621866">
            <w:pPr>
              <w:pStyle w:val="ab"/>
              <w:numPr>
                <w:ilvl w:val="0"/>
                <w:numId w:val="11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lastRenderedPageBreak/>
              <w:t>設定條件方塊</w:t>
            </w:r>
          </w:p>
          <w:p w14:paraId="0339DA0C" w14:textId="6DC3EAFB" w:rsidR="00A8581A" w:rsidRPr="00010EDB" w:rsidRDefault="00DF3128" w:rsidP="00680714">
            <w:pPr>
              <w:pStyle w:val="ab"/>
              <w:ind w:left="480"/>
              <w:jc w:val="center"/>
              <w:rPr>
                <w:rFonts w:ascii="微軟正黑體" w:eastAsia="微軟正黑體" w:hAnsi="微軟正黑體"/>
                <w:b/>
                <w:bCs/>
                <w:noProof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41056" behindDoc="0" locked="0" layoutInCell="1" allowOverlap="1" wp14:anchorId="420D6E72" wp14:editId="0A46B59C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295275</wp:posOffset>
                      </wp:positionV>
                      <wp:extent cx="45085" cy="871855"/>
                      <wp:effectExtent l="57150" t="38100" r="393065" b="137795"/>
                      <wp:wrapNone/>
                      <wp:docPr id="47" name="接點: 肘形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" cy="871855"/>
                              </a:xfrm>
                              <a:prstGeom prst="bentConnector3">
                                <a:avLst>
                                  <a:gd name="adj1" fmla="val -719951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31416A5D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接點: 肘形 47" o:spid="_x0000_s1026" type="#_x0000_t34" style="position:absolute;margin-left:278.9pt;margin-top:23.25pt;width:3.55pt;height:68.65pt;flip:x;z-index:25214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" adj="-155509" strokecolor="red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551235"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77568" behindDoc="0" locked="0" layoutInCell="1" allowOverlap="1" wp14:anchorId="6679F3D0" wp14:editId="125C4D83">
                      <wp:simplePos x="0" y="0"/>
                      <wp:positionH relativeFrom="column">
                        <wp:posOffset>2562860</wp:posOffset>
                      </wp:positionH>
                      <wp:positionV relativeFrom="paragraph">
                        <wp:posOffset>83820</wp:posOffset>
                      </wp:positionV>
                      <wp:extent cx="1011555" cy="457200"/>
                      <wp:effectExtent l="0" t="0" r="17145" b="19050"/>
                      <wp:wrapNone/>
                      <wp:docPr id="335" name="矩形 335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1555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FD7D43F" id="矩形 335" o:spid="_x0000_s1026" alt="這是輸入自己名字&#10;" style="position:absolute;margin-left:201.8pt;margin-top:6.6pt;width:79.65pt;height:3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" filled="f" strokecolor="red" strokeweight="2pt"/>
                  </w:pict>
                </mc:Fallback>
              </mc:AlternateContent>
            </w:r>
            <w:r w:rsidR="00551235"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05C5D907" wp14:editId="12238F2D">
                  <wp:extent cx="2720576" cy="548688"/>
                  <wp:effectExtent l="0" t="0" r="3810" b="3810"/>
                  <wp:docPr id="333" name="圖片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76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9D84D" w14:textId="6DD3B497" w:rsidR="00A8581A" w:rsidRPr="00010EDB" w:rsidRDefault="00A8581A" w:rsidP="00680714">
            <w:pPr>
              <w:pStyle w:val="ab"/>
              <w:ind w:left="480"/>
              <w:jc w:val="center"/>
              <w:rPr>
                <w:rFonts w:ascii="微軟正黑體" w:eastAsia="微軟正黑體" w:hAnsi="微軟正黑體"/>
                <w:b/>
                <w:bCs/>
                <w:noProof/>
              </w:rPr>
            </w:pPr>
          </w:p>
          <w:p w14:paraId="7F7FB279" w14:textId="72A39289" w:rsidR="00551235" w:rsidRPr="00010EDB" w:rsidRDefault="00A8581A" w:rsidP="00680714">
            <w:pPr>
              <w:pStyle w:val="ab"/>
              <w:ind w:left="480"/>
              <w:jc w:val="center"/>
              <w:rPr>
                <w:rFonts w:ascii="微軟正黑體" w:eastAsia="微軟正黑體" w:hAnsi="微軟正黑體"/>
                <w:b/>
                <w:bCs/>
                <w:noProof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79616" behindDoc="0" locked="0" layoutInCell="1" allowOverlap="1" wp14:anchorId="414493E0" wp14:editId="15785E01">
                      <wp:simplePos x="0" y="0"/>
                      <wp:positionH relativeFrom="column">
                        <wp:posOffset>2562860</wp:posOffset>
                      </wp:positionH>
                      <wp:positionV relativeFrom="paragraph">
                        <wp:posOffset>63500</wp:posOffset>
                      </wp:positionV>
                      <wp:extent cx="1009650" cy="457200"/>
                      <wp:effectExtent l="0" t="0" r="19050" b="19050"/>
                      <wp:wrapNone/>
                      <wp:docPr id="342" name="矩形 342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79534645" id="矩形 342" o:spid="_x0000_s1026" alt="這是輸入自己名字&#10;" style="position:absolute;margin-left:201.8pt;margin-top:5pt;width:79.5pt;height:36pt;z-index:25207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0C3CB4CF" wp14:editId="0FF10EBE">
                  <wp:extent cx="2766300" cy="579170"/>
                  <wp:effectExtent l="0" t="0" r="0" b="0"/>
                  <wp:docPr id="338" name="圖片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60EECF28" w14:textId="55C8BABC" w:rsidR="00A8581A" w:rsidRPr="00010EDB" w:rsidRDefault="00170DD3" w:rsidP="00DF3128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在</w:t>
            </w:r>
            <w:r w:rsidR="00551235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原本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的</w:t>
            </w:r>
            <w:r w:rsidR="00551235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條件方塊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，</w:t>
            </w:r>
            <w:r w:rsidR="00551235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只要改右邊</w:t>
            </w:r>
            <w:r w:rsidR="00A8581A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的條件</w:t>
            </w:r>
            <w:r w:rsidR="00DF3128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，</w:t>
            </w:r>
            <w:r w:rsidR="00A8581A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本來「機器人」改成「洞」</w:t>
            </w:r>
          </w:p>
        </w:tc>
      </w:tr>
      <w:tr w:rsidR="00FB4D26" w:rsidRPr="00010EDB" w14:paraId="5F0868C0" w14:textId="77777777" w:rsidTr="00FB4D26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</w:tcPr>
          <w:p w14:paraId="404B4DFA" w14:textId="77777777" w:rsidR="00FB4D26" w:rsidRPr="00010EDB" w:rsidRDefault="00FB4D26" w:rsidP="00DF3128">
            <w:pPr>
              <w:pStyle w:val="ab"/>
              <w:numPr>
                <w:ilvl w:val="0"/>
                <w:numId w:val="11"/>
              </w:num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把設定好條件方塊放進判斷積木</w:t>
            </w:r>
          </w:p>
          <w:p w14:paraId="7A8AE061" w14:textId="079FA536" w:rsidR="00FB4D26" w:rsidRPr="00010EDB" w:rsidRDefault="00DF3128" w:rsidP="0055123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46176" behindDoc="0" locked="0" layoutInCell="1" allowOverlap="1" wp14:anchorId="5556813E" wp14:editId="7C87CF46">
                      <wp:simplePos x="0" y="0"/>
                      <wp:positionH relativeFrom="column">
                        <wp:posOffset>1081014</wp:posOffset>
                      </wp:positionH>
                      <wp:positionV relativeFrom="paragraph">
                        <wp:posOffset>411236</wp:posOffset>
                      </wp:positionV>
                      <wp:extent cx="946808" cy="328246"/>
                      <wp:effectExtent l="0" t="0" r="24765" b="15240"/>
                      <wp:wrapNone/>
                      <wp:docPr id="239" name="矩形 239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6808" cy="3282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72E4DEF" id="矩形 239" o:spid="_x0000_s1026" alt="這是輸入自己名字&#10;" style="position:absolute;margin-left:85.1pt;margin-top:32.4pt;width:74.55pt;height:25.85pt;z-index:2521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3A1B6500" wp14:editId="731FCC51">
                      <wp:simplePos x="0" y="0"/>
                      <wp:positionH relativeFrom="column">
                        <wp:posOffset>2026920</wp:posOffset>
                      </wp:positionH>
                      <wp:positionV relativeFrom="paragraph">
                        <wp:posOffset>594995</wp:posOffset>
                      </wp:positionV>
                      <wp:extent cx="410400" cy="46800"/>
                      <wp:effectExtent l="57150" t="76200" r="0" b="125095"/>
                      <wp:wrapNone/>
                      <wp:docPr id="219" name="直線單箭頭接點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21180000" flipH="1" flipV="1">
                                <a:off x="0" y="0"/>
                                <a:ext cx="410400" cy="468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767B935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219" o:spid="_x0000_s1026" type="#_x0000_t32" style="position:absolute;margin-left:159.6pt;margin-top:46.85pt;width:32.3pt;height:3.7pt;rotation:-7;flip:x y;z-index:2521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" strokecolor="red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43104" behindDoc="0" locked="0" layoutInCell="1" allowOverlap="1" wp14:anchorId="3D70FD9C" wp14:editId="51BA3B65">
                      <wp:simplePos x="0" y="0"/>
                      <wp:positionH relativeFrom="column">
                        <wp:posOffset>2535978</wp:posOffset>
                      </wp:positionH>
                      <wp:positionV relativeFrom="paragraph">
                        <wp:posOffset>361738</wp:posOffset>
                      </wp:positionV>
                      <wp:extent cx="1565910" cy="457200"/>
                      <wp:effectExtent l="0" t="0" r="15240" b="19050"/>
                      <wp:wrapNone/>
                      <wp:docPr id="218" name="矩形 218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591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3904BAC" id="矩形 218" o:spid="_x0000_s1026" alt="這是輸入自己名字&#10;" style="position:absolute;margin-left:199.7pt;margin-top:28.5pt;width:123.3pt;height:36pt;z-index:2521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" filled="f" strokecolor="red" strokeweight="2pt"/>
                  </w:pict>
                </mc:Fallback>
              </mc:AlternateContent>
            </w:r>
            <w:r w:rsidR="00FB4D26"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7979933F" wp14:editId="2190CC46">
                  <wp:extent cx="4106334" cy="2001913"/>
                  <wp:effectExtent l="0" t="0" r="8890" b="0"/>
                  <wp:docPr id="395" name="圖片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994" cy="200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9B045" w14:textId="6B0AE336" w:rsidR="00DF3128" w:rsidRPr="00010EDB" w:rsidRDefault="00DF3128" w:rsidP="0055123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  <w:p w14:paraId="763C4FBC" w14:textId="40A31252" w:rsidR="00DF3128" w:rsidRPr="00010EDB" w:rsidRDefault="00DF3128" w:rsidP="00551235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2150272" behindDoc="0" locked="0" layoutInCell="1" allowOverlap="1" wp14:anchorId="19222B5D" wp14:editId="3432B1B0">
                      <wp:simplePos x="0" y="0"/>
                      <wp:positionH relativeFrom="column">
                        <wp:posOffset>2798444</wp:posOffset>
                      </wp:positionH>
                      <wp:positionV relativeFrom="paragraph">
                        <wp:posOffset>472228</wp:posOffset>
                      </wp:positionV>
                      <wp:extent cx="1185333" cy="1404620"/>
                      <wp:effectExtent l="0" t="0" r="0" b="635"/>
                      <wp:wrapNone/>
                      <wp:docPr id="25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5333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F328E0" w14:textId="6C5B29A1" w:rsidR="00DF3128" w:rsidRDefault="00DF3128" w:rsidP="00DF3128">
                                  <w:pPr>
                                    <w:rPr>
                                      <w:rFonts w:ascii="Adobe 繁黑體 Std B" w:eastAsia="Adobe 繁黑體 Std B" w:hAnsi="Adobe 繁黑體 Std B" w:cs="新細明體"/>
                                      <w:sz w:val="32"/>
                                      <w:szCs w:val="32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Adobe 繁黑體 Std B" w:eastAsia="Adobe 繁黑體 Std B" w:hAnsi="Adobe 繁黑體 Std B" w:cs="新細明體" w:hint="eastAsia"/>
                                      <w:sz w:val="32"/>
                                      <w:szCs w:val="32"/>
                                      <w:lang w:eastAsia="zh-TW"/>
                                    </w:rPr>
                                    <w:t>完成</w:t>
                                  </w:r>
                                  <w:r w:rsidR="00EC6AA6">
                                    <w:rPr>
                                      <w:rFonts w:ascii="Adobe 繁黑體 Std B" w:eastAsia="Adobe 繁黑體 Std B" w:hAnsi="Adobe 繁黑體 Std B" w:cs="新細明體" w:hint="eastAsia"/>
                                      <w:sz w:val="32"/>
                                      <w:szCs w:val="32"/>
                                      <w:lang w:eastAsia="zh-TW"/>
                                    </w:rPr>
                                    <w:t>擺放</w:t>
                                  </w:r>
                                </w:p>
                                <w:p w14:paraId="2A5992CE" w14:textId="5F1D7A8C" w:rsidR="00DF3128" w:rsidRPr="00405EC7" w:rsidRDefault="00DF3128" w:rsidP="00DF3128">
                                  <w:pPr>
                                    <w:rPr>
                                      <w:rFonts w:ascii="Adobe 繁黑體 Std B" w:eastAsia="Adobe 繁黑體 Std B" w:hAnsi="Adobe 繁黑體 Std B" w:cs="新細明體"/>
                                      <w:sz w:val="32"/>
                                      <w:szCs w:val="32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Adobe 繁黑體 Std B" w:eastAsia="Adobe 繁黑體 Std B" w:hAnsi="Adobe 繁黑體 Std B" w:cs="新細明體" w:hint="eastAsia"/>
                                      <w:sz w:val="32"/>
                                      <w:szCs w:val="32"/>
                                      <w:lang w:eastAsia="zh-TW"/>
                                    </w:rPr>
                                    <w:t>條件方塊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9222B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72" type="#_x0000_t202" style="position:absolute;left:0;text-align:left;margin-left:220.35pt;margin-top:37.2pt;width:93.35pt;height:110.6pt;z-index:25215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" filled="f" stroked="f">
                      <v:textbox style="mso-fit-shape-to-text:t">
                        <w:txbxContent>
                          <w:p w14:paraId="08F328E0" w14:textId="6C5B29A1" w:rsidR="00DF3128" w:rsidRDefault="00DF3128" w:rsidP="00DF3128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完成</w:t>
                            </w:r>
                            <w:r w:rsidR="00EC6AA6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擺放</w:t>
                            </w:r>
                          </w:p>
                          <w:p w14:paraId="2A5992CE" w14:textId="5F1D7A8C" w:rsidR="00DF3128" w:rsidRPr="00405EC7" w:rsidRDefault="00DF3128" w:rsidP="00DF3128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條件方塊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148224" behindDoc="0" locked="0" layoutInCell="1" allowOverlap="1" wp14:anchorId="1B3B5D27" wp14:editId="739BC75E">
                      <wp:simplePos x="0" y="0"/>
                      <wp:positionH relativeFrom="column">
                        <wp:posOffset>846553</wp:posOffset>
                      </wp:positionH>
                      <wp:positionV relativeFrom="paragraph">
                        <wp:posOffset>537357</wp:posOffset>
                      </wp:positionV>
                      <wp:extent cx="1952478" cy="328246"/>
                      <wp:effectExtent l="0" t="0" r="10160" b="15240"/>
                      <wp:wrapNone/>
                      <wp:docPr id="251" name="矩形 251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2478" cy="3282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71E704C" id="矩形 251" o:spid="_x0000_s1026" alt="這是輸入自己名字&#10;" style="position:absolute;margin-left:66.65pt;margin-top:42.3pt;width:153.75pt;height:25.85pt;z-index:2521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54C6412E" wp14:editId="682E2941">
                  <wp:extent cx="2796782" cy="2438611"/>
                  <wp:effectExtent l="0" t="0" r="381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243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02CBC9C6" w14:textId="6AC16B6F" w:rsidR="00FB4D26" w:rsidRPr="00010EDB" w:rsidRDefault="00FB4D26" w:rsidP="00551235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讓判斷積木能夠讀取到條件方塊</w:t>
            </w:r>
          </w:p>
        </w:tc>
      </w:tr>
    </w:tbl>
    <w:p w14:paraId="72F6C187" w14:textId="0BD8B465" w:rsidR="00FB4D26" w:rsidRPr="00010EDB" w:rsidRDefault="00FB4D26">
      <w:pPr>
        <w:rPr>
          <w:rFonts w:ascii="微軟正黑體" w:eastAsia="微軟正黑體" w:hAnsi="微軟正黑體"/>
          <w:b/>
          <w:bCs/>
        </w:rPr>
      </w:pPr>
      <w:r w:rsidRPr="00010EDB">
        <w:rPr>
          <w:rFonts w:ascii="微軟正黑體" w:eastAsia="微軟正黑體" w:hAnsi="微軟正黑體"/>
          <w:b/>
          <w:bCs/>
        </w:rPr>
        <w:br w:type="page"/>
      </w:r>
    </w:p>
    <w:p w14:paraId="3F0EB8E8" w14:textId="07E622E2" w:rsidR="00680714" w:rsidRPr="00010EDB" w:rsidRDefault="00680714" w:rsidP="00680714">
      <w:p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機器人遇到洞之後的動作設定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696"/>
        <w:gridCol w:w="3534"/>
      </w:tblGrid>
      <w:tr w:rsidR="00FB4D26" w:rsidRPr="00010EDB" w14:paraId="13EDAF71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02A5E9C2" w14:textId="6C43F010" w:rsidR="00FB4D26" w:rsidRPr="00010EDB" w:rsidRDefault="00680714" w:rsidP="00680714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2083712" behindDoc="0" locked="0" layoutInCell="1" allowOverlap="1" wp14:anchorId="55D8E874" wp14:editId="0D3BFA8D">
                      <wp:simplePos x="0" y="0"/>
                      <wp:positionH relativeFrom="column">
                        <wp:posOffset>3279140</wp:posOffset>
                      </wp:positionH>
                      <wp:positionV relativeFrom="paragraph">
                        <wp:posOffset>1094105</wp:posOffset>
                      </wp:positionV>
                      <wp:extent cx="990600" cy="1404620"/>
                      <wp:effectExtent l="0" t="0" r="0" b="0"/>
                      <wp:wrapNone/>
                      <wp:docPr id="35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06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F0E573" w14:textId="3D7066A6" w:rsidR="006433AC" w:rsidRPr="00405EC7" w:rsidRDefault="006433AC" w:rsidP="00FB4D26">
                                  <w:pPr>
                                    <w:rPr>
                                      <w:rFonts w:ascii="Adobe 繁黑體 Std B" w:eastAsia="Adobe 繁黑體 Std B" w:hAnsi="Adobe 繁黑體 Std B" w:cs="新細明體"/>
                                      <w:sz w:val="32"/>
                                      <w:szCs w:val="32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Adobe 繁黑體 Std B" w:eastAsia="Adobe 繁黑體 Std B" w:hAnsi="Adobe 繁黑體 Std B" w:cs="新細明體" w:hint="eastAsia"/>
                                      <w:sz w:val="32"/>
                                      <w:szCs w:val="32"/>
                                      <w:lang w:eastAsia="zh-TW"/>
                                    </w:rPr>
                                    <w:t>？？？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55D8E874" id="_x0000_s1073" type="#_x0000_t202" style="position:absolute;left:0;text-align:left;margin-left:258.2pt;margin-top:86.15pt;width:78pt;height:110.6pt;z-index:25208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" filled="f" stroked="f">
                      <v:textbox style="mso-fit-shape-to-text:t">
                        <w:txbxContent>
                          <w:p w14:paraId="19F0E573" w14:textId="3D7066A6" w:rsidR="006433AC" w:rsidRPr="00405EC7" w:rsidRDefault="006433AC" w:rsidP="00FB4D26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？？？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81664" behindDoc="0" locked="0" layoutInCell="1" allowOverlap="1" wp14:anchorId="0A3A56F1" wp14:editId="7048BD93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786765</wp:posOffset>
                      </wp:positionV>
                      <wp:extent cx="2426970" cy="549910"/>
                      <wp:effectExtent l="0" t="0" r="11430" b="21590"/>
                      <wp:wrapNone/>
                      <wp:docPr id="351" name="矩形 351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6970" cy="54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760573F9" id="矩形 351" o:spid="_x0000_s1026" alt="這是輸入自己名字&#10;" style="position:absolute;margin-left:67.3pt;margin-top:61.95pt;width:191.1pt;height:43.3pt;z-index:25208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" filled="f" strokecolor="red" strokeweight="2pt"/>
                  </w:pict>
                </mc:Fallback>
              </mc:AlternateContent>
            </w:r>
            <w:r w:rsidR="00FB4D26"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76B34113" wp14:editId="45D44357">
                  <wp:extent cx="2796782" cy="2438611"/>
                  <wp:effectExtent l="0" t="0" r="3810" b="0"/>
                  <wp:docPr id="346" name="圖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243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76F5710F" w14:textId="6EF8B050" w:rsidR="00FB4D26" w:rsidRPr="00010EDB" w:rsidRDefault="00170DD3" w:rsidP="00FB4D26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如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果</w:t>
            </w:r>
            <w:r w:rsidR="00FB4D26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設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定</w:t>
            </w:r>
            <w:r w:rsidR="00FB4D26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好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的</w:t>
            </w:r>
            <w:r w:rsidR="00FB4D26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機器人遇到洞的條件，那接下來要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如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何</w:t>
            </w:r>
            <w:r w:rsidR="00FB4D26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轉向，那要怎麼放</w:t>
            </w:r>
            <w:r w:rsidR="00E90A57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置</w:t>
            </w:r>
            <w:r w:rsidR="00FB4D26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呢？</w:t>
            </w:r>
          </w:p>
          <w:p w14:paraId="32056482" w14:textId="77777777" w:rsidR="00FB4D26" w:rsidRPr="00010EDB" w:rsidRDefault="00FB4D26" w:rsidP="00551235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</w:tc>
      </w:tr>
      <w:tr w:rsidR="00FB4D26" w:rsidRPr="00010EDB" w14:paraId="05354F27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692A4695" w14:textId="77777777" w:rsidR="00FB4D26" w:rsidRPr="00010EDB" w:rsidRDefault="00FB4D26" w:rsidP="00621866">
            <w:pPr>
              <w:pStyle w:val="ab"/>
              <w:numPr>
                <w:ilvl w:val="0"/>
                <w:numId w:val="26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放轉向積木放進判斷積木裡面</w:t>
            </w:r>
          </w:p>
          <w:p w14:paraId="1A6F94A2" w14:textId="5124C944" w:rsidR="00FB4D26" w:rsidRPr="00010EDB" w:rsidRDefault="00FB4D26" w:rsidP="00680714">
            <w:p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85760" behindDoc="0" locked="0" layoutInCell="1" allowOverlap="1" wp14:anchorId="73A69CAD" wp14:editId="26B7265C">
                      <wp:simplePos x="0" y="0"/>
                      <wp:positionH relativeFrom="column">
                        <wp:posOffset>578062</wp:posOffset>
                      </wp:positionH>
                      <wp:positionV relativeFrom="paragraph">
                        <wp:posOffset>610235</wp:posOffset>
                      </wp:positionV>
                      <wp:extent cx="2427393" cy="550333"/>
                      <wp:effectExtent l="0" t="0" r="11430" b="21590"/>
                      <wp:wrapNone/>
                      <wp:docPr id="337" name="矩形 337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7393" cy="5503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9869B2E" id="矩形 337" o:spid="_x0000_s1026" alt="這是輸入自己名字&#10;" style="position:absolute;margin-left:45.5pt;margin-top:48.05pt;width:191.15pt;height:43.35pt;z-index:25208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4B1035AD" wp14:editId="49ACA743">
                  <wp:extent cx="3032760" cy="2091055"/>
                  <wp:effectExtent l="0" t="0" r="0" b="4445"/>
                  <wp:docPr id="405" name="圖片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45A5D04F" w14:textId="307A7FBB" w:rsidR="00FB4D26" w:rsidRPr="00010EDB" w:rsidRDefault="00FB4D26" w:rsidP="00E90A57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因為機器人走向洞會掉下去，所以就要</w:t>
            </w:r>
            <w:r w:rsidR="00E90A57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設</w:t>
            </w:r>
            <w:r w:rsidR="00E90A57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定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轉向</w:t>
            </w:r>
            <w:r w:rsidR="00E90A57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如果直接放前進方塊</w:t>
            </w:r>
            <w:r w:rsidR="00E90A57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，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則會讓機器人掉進洞裡。</w:t>
            </w:r>
          </w:p>
        </w:tc>
      </w:tr>
      <w:tr w:rsidR="00FB4D26" w:rsidRPr="00010EDB" w14:paraId="47F71815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35F663C0" w14:textId="1ABE2163" w:rsidR="00FB4D26" w:rsidRPr="00010EDB" w:rsidRDefault="00A90B63" w:rsidP="00680714">
            <w:pPr>
              <w:jc w:val="center"/>
              <w:rPr>
                <w:rFonts w:ascii="微軟正黑體" w:eastAsia="微軟正黑體" w:hAnsi="微軟正黑體"/>
                <w:b/>
                <w:bCs/>
                <w:noProof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45720" distB="45720" distL="114300" distR="114300" simplePos="0" relativeHeight="252089856" behindDoc="0" locked="0" layoutInCell="1" allowOverlap="1" wp14:anchorId="6E06A346" wp14:editId="38AC1F86">
                      <wp:simplePos x="0" y="0"/>
                      <wp:positionH relativeFrom="column">
                        <wp:posOffset>3139440</wp:posOffset>
                      </wp:positionH>
                      <wp:positionV relativeFrom="paragraph">
                        <wp:posOffset>1530985</wp:posOffset>
                      </wp:positionV>
                      <wp:extent cx="990600" cy="1404620"/>
                      <wp:effectExtent l="0" t="0" r="0" b="0"/>
                      <wp:wrapNone/>
                      <wp:docPr id="35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06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AD7ECB" w14:textId="62B7B335" w:rsidR="006433AC" w:rsidRPr="00405EC7" w:rsidRDefault="006433AC" w:rsidP="00FB4D26">
                                  <w:pPr>
                                    <w:rPr>
                                      <w:rFonts w:ascii="Adobe 繁黑體 Std B" w:eastAsia="Adobe 繁黑體 Std B" w:hAnsi="Adobe 繁黑體 Std B" w:cs="新細明體"/>
                                      <w:sz w:val="32"/>
                                      <w:szCs w:val="32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Adobe 繁黑體 Std B" w:eastAsia="Adobe 繁黑體 Std B" w:hAnsi="Adobe 繁黑體 Std B" w:cs="新細明體" w:hint="eastAsia"/>
                                      <w:sz w:val="32"/>
                                      <w:szCs w:val="32"/>
                                      <w:lang w:eastAsia="zh-TW"/>
                                    </w:rPr>
                                    <w:t>？？？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6E06A346" id="_x0000_s1074" type="#_x0000_t202" style="position:absolute;left:0;text-align:left;margin-left:247.2pt;margin-top:120.55pt;width:78pt;height:110.6pt;z-index:25208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" filled="f" stroked="f">
                      <v:textbox style="mso-fit-shape-to-text:t">
                        <w:txbxContent>
                          <w:p w14:paraId="2FAD7ECB" w14:textId="62B7B335" w:rsidR="006433AC" w:rsidRPr="00405EC7" w:rsidRDefault="006433AC" w:rsidP="00FB4D26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？？？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87808" behindDoc="0" locked="0" layoutInCell="1" allowOverlap="1" wp14:anchorId="714562F5" wp14:editId="2B965E1C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1426845</wp:posOffset>
                      </wp:positionV>
                      <wp:extent cx="2426970" cy="549910"/>
                      <wp:effectExtent l="0" t="0" r="11430" b="21590"/>
                      <wp:wrapNone/>
                      <wp:docPr id="355" name="矩形 355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6970" cy="54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C8E029B" id="矩形 355" o:spid="_x0000_s1026" alt="這是輸入自己名字&#10;" style="position:absolute;margin-left:56pt;margin-top:112.35pt;width:191.1pt;height:43.3pt;z-index:25208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" filled="f" strokecolor="red" strokeweight="2pt"/>
                  </w:pict>
                </mc:Fallback>
              </mc:AlternateContent>
            </w:r>
            <w:r w:rsidR="00FB4D26"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w:drawing>
                <wp:inline distT="0" distB="0" distL="0" distR="0" wp14:anchorId="345586EE" wp14:editId="48555D79">
                  <wp:extent cx="2796782" cy="2491956"/>
                  <wp:effectExtent l="0" t="0" r="3810" b="3810"/>
                  <wp:docPr id="406" name="圖片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249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09EB0179" w14:textId="07B13B15" w:rsidR="00FB4D26" w:rsidRPr="00010EDB" w:rsidRDefault="00FB4D26" w:rsidP="00FB4D26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現在</w:t>
            </w:r>
            <w:r w:rsidR="00B73AED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已</w:t>
            </w:r>
            <w:r w:rsidR="00B73AED"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經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設</w:t>
            </w:r>
            <w:r w:rsidR="00E90A57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定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好</w:t>
            </w:r>
            <w:r w:rsidR="00E90A57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的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機器人遇到洞的動作</w:t>
            </w:r>
            <w:r w:rsidR="00B73AED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了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，那接下來就是</w:t>
            </w:r>
            <w:r w:rsidR="00B73AED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，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如果機器人前</w:t>
            </w:r>
            <w:r w:rsidR="00E90A57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面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沒有洞的動作，只要做一個步驟就好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…</w:t>
            </w:r>
          </w:p>
          <w:p w14:paraId="485D8D00" w14:textId="77777777" w:rsidR="00FB4D26" w:rsidRPr="00010EDB" w:rsidRDefault="00FB4D26" w:rsidP="00422663">
            <w:pPr>
              <w:tabs>
                <w:tab w:val="left" w:pos="10260"/>
              </w:tabs>
              <w:jc w:val="both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</w:p>
        </w:tc>
      </w:tr>
      <w:tr w:rsidR="00FB4D26" w:rsidRPr="00010EDB" w14:paraId="07AA30CC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5996600D" w14:textId="77777777" w:rsidR="00FB4D26" w:rsidRPr="00010EDB" w:rsidRDefault="00FB4D26" w:rsidP="00621866">
            <w:pPr>
              <w:pStyle w:val="ab"/>
              <w:numPr>
                <w:ilvl w:val="0"/>
                <w:numId w:val="27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noProof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noProof/>
                <w:color w:val="6699CC" w:themeColor="accent2"/>
                <w:sz w:val="32"/>
                <w:szCs w:val="32"/>
              </w:rPr>
              <w:lastRenderedPageBreak/>
              <w:t>再放前進積木到判斷積木裡面</w:t>
            </w:r>
          </w:p>
          <w:p w14:paraId="44F3E349" w14:textId="3EA7AFAD" w:rsidR="00FB4D26" w:rsidRPr="00010EDB" w:rsidRDefault="00FB4D26" w:rsidP="00680714">
            <w:pPr>
              <w:jc w:val="center"/>
              <w:rPr>
                <w:rFonts w:ascii="微軟正黑體" w:eastAsia="微軟正黑體" w:hAnsi="微軟正黑體"/>
                <w:b/>
                <w:bCs/>
                <w:noProof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2093952" behindDoc="0" locked="0" layoutInCell="1" allowOverlap="1" wp14:anchorId="5161B14D" wp14:editId="3D099A05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1169670</wp:posOffset>
                      </wp:positionV>
                      <wp:extent cx="2427393" cy="550333"/>
                      <wp:effectExtent l="0" t="0" r="11430" b="21590"/>
                      <wp:wrapNone/>
                      <wp:docPr id="339" name="矩形 339" descr="這是輸入自己名字&#10;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7393" cy="5503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E6F3ECF" id="矩形 339" o:spid="_x0000_s1026" alt="這是輸入自己名字&#10;" style="position:absolute;margin-left:47.55pt;margin-top:92.1pt;width:191.15pt;height:43.35pt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" filled="f" strokecolor="red" strokeweight="2pt"/>
                  </w:pict>
                </mc:Fallback>
              </mc:AlternateContent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w:drawing>
                <wp:inline distT="0" distB="0" distL="0" distR="0" wp14:anchorId="221FCF6C" wp14:editId="39651543">
                  <wp:extent cx="3032760" cy="2032635"/>
                  <wp:effectExtent l="0" t="0" r="0" b="5715"/>
                  <wp:docPr id="404" name="圖片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 w:themeColor="text2" w:themeTint="66"/>
              <w:right w:val="single" w:sz="12" w:space="0" w:color="8DB3E2"/>
            </w:tcBorders>
            <w:shd w:val="clear" w:color="auto" w:fill="auto"/>
            <w:vAlign w:val="center"/>
          </w:tcPr>
          <w:p w14:paraId="5B63330C" w14:textId="462C858D" w:rsidR="00FB4D26" w:rsidRPr="00010EDB" w:rsidRDefault="00FB4D26" w:rsidP="00B73AED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如果機器人前面沒有東西了，那就</w:t>
            </w:r>
            <w:r w:rsidR="00B73AED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是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往前走，</w:t>
            </w:r>
            <w:r w:rsidR="00B73AED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也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就是可以繼續前進的意思</w:t>
            </w:r>
            <w:r w:rsidR="00B73AED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  <w:tr w:rsidR="00FB4D26" w:rsidRPr="00010EDB" w14:paraId="62965351" w14:textId="77777777" w:rsidTr="00680714">
        <w:trPr>
          <w:trHeight w:val="3043"/>
        </w:trPr>
        <w:tc>
          <w:tcPr>
            <w:tcW w:w="6696" w:type="dxa"/>
            <w:tcBorders>
              <w:top w:val="single" w:sz="12" w:space="0" w:color="8DB3E2"/>
              <w:left w:val="single" w:sz="12" w:space="0" w:color="8DB3E2"/>
              <w:bottom w:val="single" w:sz="12" w:space="0" w:color="8DB3E2"/>
              <w:right w:val="single" w:sz="12" w:space="0" w:color="8DB3E2" w:themeColor="text2" w:themeTint="66"/>
            </w:tcBorders>
            <w:shd w:val="clear" w:color="auto" w:fill="auto"/>
            <w:vAlign w:val="center"/>
          </w:tcPr>
          <w:p w14:paraId="7E40F5B0" w14:textId="3E76F627" w:rsidR="00FB4D26" w:rsidRPr="00010EDB" w:rsidRDefault="00FB4D26" w:rsidP="00621866">
            <w:pPr>
              <w:pStyle w:val="ab"/>
              <w:numPr>
                <w:ilvl w:val="0"/>
                <w:numId w:val="27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按下啟動按鈕</w:t>
            </w:r>
          </w:p>
          <w:p w14:paraId="7C643847" w14:textId="657C002F" w:rsidR="00FB4D26" w:rsidRPr="00010EDB" w:rsidRDefault="00FB4D26" w:rsidP="00680714">
            <w:pPr>
              <w:jc w:val="center"/>
              <w:rPr>
                <w:rFonts w:ascii="微軟正黑體" w:eastAsia="微軟正黑體" w:hAnsi="微軟正黑體"/>
                <w:b/>
                <w:bCs/>
                <w:noProof/>
                <w:szCs w:val="32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lang w:eastAsia="zh-TW"/>
              </w:rPr>
              <w:drawing>
                <wp:inline distT="0" distB="0" distL="0" distR="0" wp14:anchorId="285BD078" wp14:editId="2315EEB8">
                  <wp:extent cx="2651990" cy="594412"/>
                  <wp:effectExtent l="0" t="0" r="0" b="0"/>
                  <wp:docPr id="322" name="圖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12" w:space="0" w:color="8DB3E2" w:themeColor="text2" w:themeTint="66"/>
              <w:left w:val="single" w:sz="12" w:space="0" w:color="8DB3E2" w:themeColor="text2" w:themeTint="66"/>
              <w:bottom w:val="single" w:sz="12" w:space="0" w:color="8DB3E2"/>
              <w:right w:val="single" w:sz="12" w:space="0" w:color="8DB3E2"/>
            </w:tcBorders>
            <w:shd w:val="clear" w:color="auto" w:fill="auto"/>
            <w:vAlign w:val="center"/>
          </w:tcPr>
          <w:p w14:paraId="2BCFEBD0" w14:textId="2960C0BB" w:rsidR="00FB4D26" w:rsidRPr="00010EDB" w:rsidRDefault="00B73AED" w:rsidP="00B73AED">
            <w:pPr>
              <w:tabs>
                <w:tab w:val="left" w:pos="10260"/>
              </w:tabs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記</w:t>
            </w:r>
            <w:r w:rsidRPr="00010EDB"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  <w:t>得，</w:t>
            </w:r>
            <w:r w:rsidR="00FB4D26"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每次擺好積木時都要按下啟動，才能讓開始積木去播放其他積木</w:t>
            </w: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。</w:t>
            </w:r>
          </w:p>
        </w:tc>
      </w:tr>
    </w:tbl>
    <w:p w14:paraId="01B0914C" w14:textId="58F6E6C4" w:rsidR="00680714" w:rsidRPr="00010EDB" w:rsidRDefault="00680714" w:rsidP="00680714">
      <w:pPr>
        <w:pStyle w:val="ab"/>
        <w:tabs>
          <w:tab w:val="left" w:pos="10260"/>
        </w:tabs>
        <w:ind w:left="480"/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  <w:br w:type="page"/>
      </w:r>
    </w:p>
    <w:p w14:paraId="08B644F9" w14:textId="1FB1C3C8" w:rsidR="00554DF3" w:rsidRPr="00010EDB" w:rsidRDefault="00554DF3" w:rsidP="00621866">
      <w:pPr>
        <w:pStyle w:val="ab"/>
        <w:numPr>
          <w:ilvl w:val="0"/>
          <w:numId w:val="11"/>
        </w:numPr>
        <w:tabs>
          <w:tab w:val="left" w:pos="10260"/>
        </w:tabs>
        <w:rPr>
          <w:rFonts w:ascii="微軟正黑體" w:eastAsia="微軟正黑體" w:hAnsi="微軟正黑體"/>
          <w:b/>
          <w:bCs/>
          <w:color w:val="6699CC" w:themeColor="accent2"/>
          <w:sz w:val="40"/>
          <w:szCs w:val="36"/>
          <w:lang w:eastAsia="zh-TW"/>
        </w:rPr>
      </w:pPr>
      <w:r w:rsidRPr="00010EDB">
        <w:rPr>
          <w:rFonts w:ascii="微軟正黑體" w:eastAsia="微軟正黑體" w:hAnsi="微軟正黑體" w:hint="eastAsia"/>
          <w:b/>
          <w:bCs/>
          <w:color w:val="6699CC" w:themeColor="accent2"/>
          <w:sz w:val="40"/>
          <w:szCs w:val="36"/>
          <w:lang w:eastAsia="zh-TW"/>
        </w:rPr>
        <w:lastRenderedPageBreak/>
        <w:t>開始執行</w:t>
      </w:r>
    </w:p>
    <w:p w14:paraId="52E09749" w14:textId="709539A4" w:rsidR="00554DF3" w:rsidRPr="00010EDB" w:rsidRDefault="00680714" w:rsidP="00FB4D26">
      <w:pPr>
        <w:pStyle w:val="ab"/>
        <w:tabs>
          <w:tab w:val="left" w:pos="10260"/>
        </w:tabs>
        <w:ind w:left="0"/>
        <w:jc w:val="center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14432" behindDoc="0" locked="0" layoutInCell="1" allowOverlap="1" wp14:anchorId="4D80FBC1" wp14:editId="1E38CC2B">
                <wp:simplePos x="0" y="0"/>
                <wp:positionH relativeFrom="column">
                  <wp:posOffset>9525</wp:posOffset>
                </wp:positionH>
                <wp:positionV relativeFrom="paragraph">
                  <wp:posOffset>3071283</wp:posOffset>
                </wp:positionV>
                <wp:extent cx="285750" cy="594360"/>
                <wp:effectExtent l="0" t="0" r="19050" b="15240"/>
                <wp:wrapNone/>
                <wp:docPr id="287" name="矩形 287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B8CE4CD" id="矩形 287" o:spid="_x0000_s1026" alt="這是輸入自己名字&#10;" style="position:absolute;margin-left:.75pt;margin-top:241.85pt;width:22.5pt;height:46.8pt;z-index:2521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" filled="f" strokecolor="red" strokeweight="2pt"/>
            </w:pict>
          </mc:Fallback>
        </mc:AlternateContent>
      </w:r>
      <w:r w:rsidR="00B73AED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2013056" behindDoc="0" locked="0" layoutInCell="1" allowOverlap="1" wp14:anchorId="4A6D66DE" wp14:editId="6A045A43">
                <wp:simplePos x="0" y="0"/>
                <wp:positionH relativeFrom="column">
                  <wp:posOffset>3311525</wp:posOffset>
                </wp:positionH>
                <wp:positionV relativeFrom="paragraph">
                  <wp:posOffset>517525</wp:posOffset>
                </wp:positionV>
                <wp:extent cx="2353310" cy="1404620"/>
                <wp:effectExtent l="0" t="0" r="0" b="0"/>
                <wp:wrapNone/>
                <wp:docPr id="3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8BF7A" w14:textId="3A24E639" w:rsidR="006433AC" w:rsidRPr="00DF3128" w:rsidRDefault="006433AC" w:rsidP="00554DF3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準備執行判斷積木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6D66DE" id="_x0000_s1075" type="#_x0000_t202" style="position:absolute;left:0;text-align:left;margin-left:260.75pt;margin-top:40.75pt;width:185.3pt;height:110.6pt;z-index:25201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" filled="f" stroked="f">
                <v:textbox style="mso-fit-shape-to-text:t">
                  <w:txbxContent>
                    <w:p w14:paraId="4278BF7A" w14:textId="3A24E639" w:rsidR="006433AC" w:rsidRPr="00DF3128" w:rsidRDefault="006433AC" w:rsidP="00554DF3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準備執行判斷積木</w:t>
                      </w:r>
                    </w:p>
                  </w:txbxContent>
                </v:textbox>
              </v:shape>
            </w:pict>
          </mc:Fallback>
        </mc:AlternateContent>
      </w:r>
      <w:r w:rsidR="00554DF3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19154238" wp14:editId="0A0A456D">
                <wp:simplePos x="0" y="0"/>
                <wp:positionH relativeFrom="column">
                  <wp:posOffset>2893272</wp:posOffset>
                </wp:positionH>
                <wp:positionV relativeFrom="paragraph">
                  <wp:posOffset>1008592</wp:posOffset>
                </wp:positionV>
                <wp:extent cx="1904788" cy="600710"/>
                <wp:effectExtent l="0" t="0" r="19685" b="27940"/>
                <wp:wrapNone/>
                <wp:docPr id="341" name="矩形 341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788" cy="600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9B9CF6A" id="矩形 341" o:spid="_x0000_s1026" alt="這是輸入自己名字&#10;" style="position:absolute;margin-left:227.8pt;margin-top:79.4pt;width:150pt;height:47.3pt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" filled="f" strokecolor="red" strokeweight="2pt"/>
            </w:pict>
          </mc:Fallback>
        </mc:AlternateContent>
      </w:r>
      <w:r w:rsidR="00554DF3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2011008" behindDoc="0" locked="0" layoutInCell="1" allowOverlap="1" wp14:anchorId="1D5640AD" wp14:editId="2102D9FB">
                <wp:simplePos x="0" y="0"/>
                <wp:positionH relativeFrom="column">
                  <wp:posOffset>209550</wp:posOffset>
                </wp:positionH>
                <wp:positionV relativeFrom="paragraph">
                  <wp:posOffset>3231303</wp:posOffset>
                </wp:positionV>
                <wp:extent cx="2116666" cy="1404620"/>
                <wp:effectExtent l="0" t="0" r="0" b="0"/>
                <wp:wrapNone/>
                <wp:docPr id="3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666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BD2F6" w14:textId="1B71EE76" w:rsidR="006433AC" w:rsidRPr="00DF3128" w:rsidRDefault="006433AC" w:rsidP="00554DF3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機器人面向洞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5640AD" id="_x0000_s1076" type="#_x0000_t202" style="position:absolute;left:0;text-align:left;margin-left:16.5pt;margin-top:254.45pt;width:166.65pt;height:110.6pt;z-index:25201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" filled="f" stroked="f">
                <v:textbox style="mso-fit-shape-to-text:t">
                  <w:txbxContent>
                    <w:p w14:paraId="6E8BD2F6" w14:textId="1B71EE76" w:rsidR="006433AC" w:rsidRPr="00DF3128" w:rsidRDefault="006433AC" w:rsidP="00554DF3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機器人面向洞</w:t>
                      </w:r>
                    </w:p>
                  </w:txbxContent>
                </v:textbox>
              </v:shape>
            </w:pict>
          </mc:Fallback>
        </mc:AlternateContent>
      </w:r>
      <w:r w:rsidR="00554DF3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18099537" wp14:editId="459C56CB">
            <wp:extent cx="6522257" cy="3664797"/>
            <wp:effectExtent l="0" t="0" r="0" b="0"/>
            <wp:docPr id="340" name="圖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61792" cy="36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B51" w14:textId="77777777" w:rsidR="00680714" w:rsidRPr="00010EDB" w:rsidRDefault="00680714" w:rsidP="00FB4D26">
      <w:pPr>
        <w:pStyle w:val="ab"/>
        <w:tabs>
          <w:tab w:val="left" w:pos="10260"/>
        </w:tabs>
        <w:ind w:left="0"/>
        <w:jc w:val="center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p w14:paraId="286141D5" w14:textId="7F9D53F0" w:rsidR="00C27B6F" w:rsidRPr="00010EDB" w:rsidRDefault="00680714" w:rsidP="00554DF3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2019200" behindDoc="0" locked="0" layoutInCell="1" allowOverlap="1" wp14:anchorId="0CDC8CA6" wp14:editId="7526B4A5">
                <wp:simplePos x="0" y="0"/>
                <wp:positionH relativeFrom="column">
                  <wp:posOffset>488738</wp:posOffset>
                </wp:positionH>
                <wp:positionV relativeFrom="paragraph">
                  <wp:posOffset>3248660</wp:posOffset>
                </wp:positionV>
                <wp:extent cx="2819400" cy="1404620"/>
                <wp:effectExtent l="0" t="0" r="0" b="635"/>
                <wp:wrapNone/>
                <wp:docPr id="3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E9AC" w14:textId="74DA41E6" w:rsidR="006433AC" w:rsidRPr="00DF3128" w:rsidRDefault="006433AC" w:rsidP="00554DF3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機器人判斷完後，往右轉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DC8CA6" id="_x0000_s1077" type="#_x0000_t202" style="position:absolute;margin-left:38.5pt;margin-top:255.8pt;width:222pt;height:110.6pt;z-index:25201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" filled="f" stroked="f">
                <v:textbox style="mso-fit-shape-to-text:t">
                  <w:txbxContent>
                    <w:p w14:paraId="1C8FE9AC" w14:textId="74DA41E6" w:rsidR="006433AC" w:rsidRPr="00DF3128" w:rsidRDefault="006433AC" w:rsidP="00554DF3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機器人判斷完後，往右轉</w:t>
                      </w:r>
                    </w:p>
                  </w:txbxContent>
                </v:textbox>
              </v:shape>
            </w:pict>
          </mc:Fallback>
        </mc:AlternateContent>
      </w:r>
      <w:r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 wp14:anchorId="65366818" wp14:editId="0F39C3AC">
                <wp:simplePos x="0" y="0"/>
                <wp:positionH relativeFrom="column">
                  <wp:posOffset>-19050</wp:posOffset>
                </wp:positionH>
                <wp:positionV relativeFrom="paragraph">
                  <wp:posOffset>3252047</wp:posOffset>
                </wp:positionV>
                <wp:extent cx="482600" cy="399415"/>
                <wp:effectExtent l="0" t="0" r="12700" b="19685"/>
                <wp:wrapNone/>
                <wp:docPr id="197" name="矩形 197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399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F41494F" id="矩形 197" o:spid="_x0000_s1026" alt="這是輸入自己名字&#10;" style="position:absolute;margin-left:-1.5pt;margin-top:256.05pt;width:38pt;height:31.45pt;z-index:25213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" filled="f" strokecolor="red" strokeweight="2pt"/>
            </w:pict>
          </mc:Fallback>
        </mc:AlternateContent>
      </w:r>
      <w:r w:rsidR="00C12A56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2017152" behindDoc="0" locked="0" layoutInCell="1" allowOverlap="1" wp14:anchorId="02DF71BE" wp14:editId="44DE0511">
                <wp:simplePos x="0" y="0"/>
                <wp:positionH relativeFrom="column">
                  <wp:posOffset>3338195</wp:posOffset>
                </wp:positionH>
                <wp:positionV relativeFrom="paragraph">
                  <wp:posOffset>557530</wp:posOffset>
                </wp:positionV>
                <wp:extent cx="2353310" cy="1404620"/>
                <wp:effectExtent l="0" t="0" r="0" b="0"/>
                <wp:wrapNone/>
                <wp:docPr id="3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3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D7898" w14:textId="777D3AF2" w:rsidR="006433AC" w:rsidRPr="00DF3128" w:rsidRDefault="006433AC" w:rsidP="00554DF3">
                            <w:pPr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</w:pP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/>
                                <w:sz w:val="32"/>
                                <w:szCs w:val="32"/>
                                <w:lang w:eastAsia="zh-TW"/>
                              </w:rPr>
                              <w:t>&lt;</w:t>
                            </w:r>
                            <w:r w:rsidRPr="00DF3128">
                              <w:rPr>
                                <w:rFonts w:ascii="Adobe 繁黑體 Std B" w:eastAsia="Adobe 繁黑體 Std B" w:hAnsi="Adobe 繁黑體 Std B" w:cs="新細明體" w:hint="eastAsia"/>
                                <w:sz w:val="32"/>
                                <w:szCs w:val="32"/>
                                <w:lang w:eastAsia="zh-TW"/>
                              </w:rPr>
                              <w:t>開始執行判斷積木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DF71BE" id="_x0000_s1078" type="#_x0000_t202" style="position:absolute;margin-left:262.85pt;margin-top:43.9pt;width:185.3pt;height:110.6pt;z-index:25201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" filled="f" stroked="f">
                <v:textbox style="mso-fit-shape-to-text:t">
                  <w:txbxContent>
                    <w:p w14:paraId="76AD7898" w14:textId="777D3AF2" w:rsidR="006433AC" w:rsidRPr="00DF3128" w:rsidRDefault="006433AC" w:rsidP="00554DF3">
                      <w:pPr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</w:pP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/>
                          <w:sz w:val="32"/>
                          <w:szCs w:val="32"/>
                          <w:lang w:eastAsia="zh-TW"/>
                        </w:rPr>
                        <w:t>&lt;</w:t>
                      </w:r>
                      <w:r w:rsidRPr="00DF3128">
                        <w:rPr>
                          <w:rFonts w:ascii="Adobe 繁黑體 Std B" w:eastAsia="Adobe 繁黑體 Std B" w:hAnsi="Adobe 繁黑體 Std B" w:cs="新細明體" w:hint="eastAsia"/>
                          <w:sz w:val="32"/>
                          <w:szCs w:val="32"/>
                          <w:lang w:eastAsia="zh-TW"/>
                        </w:rPr>
                        <w:t>開始執行判斷積木</w:t>
                      </w:r>
                    </w:p>
                  </w:txbxContent>
                </v:textbox>
              </v:shape>
            </w:pict>
          </mc:Fallback>
        </mc:AlternateContent>
      </w:r>
      <w:r w:rsidR="00554DF3" w:rsidRPr="00010EDB">
        <w:rPr>
          <w:rFonts w:ascii="微軟正黑體" w:eastAsia="微軟正黑體" w:hAnsi="微軟正黑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53A4087" wp14:editId="6965D030">
                <wp:simplePos x="0" y="0"/>
                <wp:positionH relativeFrom="column">
                  <wp:posOffset>2834429</wp:posOffset>
                </wp:positionH>
                <wp:positionV relativeFrom="paragraph">
                  <wp:posOffset>1107228</wp:posOffset>
                </wp:positionV>
                <wp:extent cx="1904788" cy="600710"/>
                <wp:effectExtent l="0" t="0" r="19685" b="27940"/>
                <wp:wrapNone/>
                <wp:docPr id="347" name="矩形 347" descr="這是輸入自己名字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788" cy="600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D96EDAD" id="矩形 347" o:spid="_x0000_s1026" alt="這是輸入自己名字&#10;" style="position:absolute;margin-left:223.2pt;margin-top:87.2pt;width:150pt;height:47.3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" filled="f" strokecolor="red" strokeweight="2pt"/>
            </w:pict>
          </mc:Fallback>
        </mc:AlternateContent>
      </w:r>
      <w:r w:rsidR="00554DF3" w:rsidRPr="00010EDB">
        <w:rPr>
          <w:rFonts w:ascii="微軟正黑體" w:eastAsia="微軟正黑體" w:hAnsi="微軟正黑體"/>
          <w:b/>
          <w:bCs/>
          <w:noProof/>
          <w:color w:val="6699CC" w:themeColor="accent2"/>
          <w:sz w:val="32"/>
          <w:szCs w:val="28"/>
          <w:lang w:eastAsia="zh-TW"/>
        </w:rPr>
        <w:drawing>
          <wp:inline distT="0" distB="0" distL="0" distR="0" wp14:anchorId="2195952B" wp14:editId="0D8B453E">
            <wp:extent cx="6515100" cy="3668395"/>
            <wp:effectExtent l="0" t="0" r="0" b="8255"/>
            <wp:docPr id="345" name="圖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B6F" w:rsidRPr="00010EDB"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  <w:br w:type="page"/>
      </w:r>
    </w:p>
    <w:p w14:paraId="6F19BC2B" w14:textId="77777777" w:rsidR="00C27B6F" w:rsidRPr="00010EDB" w:rsidRDefault="00C27B6F" w:rsidP="00C27B6F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  <w:r w:rsidRPr="00010EDB">
        <w:rPr>
          <w:rFonts w:ascii="微軟正黑體" w:eastAsia="微軟正黑體" w:hAnsi="微軟正黑體"/>
          <w:b/>
          <w:bCs/>
          <w:noProof/>
          <w:sz w:val="32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0A6EE06B" wp14:editId="5AA42FAD">
                <wp:simplePos x="0" y="0"/>
                <wp:positionH relativeFrom="column">
                  <wp:posOffset>-1905</wp:posOffset>
                </wp:positionH>
                <wp:positionV relativeFrom="paragraph">
                  <wp:posOffset>-170180</wp:posOffset>
                </wp:positionV>
                <wp:extent cx="7162800" cy="778934"/>
                <wp:effectExtent l="0" t="0" r="0" b="2540"/>
                <wp:wrapNone/>
                <wp:docPr id="20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77893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D6509" w14:textId="77777777" w:rsidR="00C27B6F" w:rsidRPr="0042759C" w:rsidRDefault="00C27B6F" w:rsidP="00621866">
                            <w:pPr>
                              <w:pStyle w:val="1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="Adobe 繁黑體 Std B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bookmarkStart w:id="8" w:name="_Toc57577410"/>
                            <w:bookmarkStart w:id="9" w:name="_Toc57658322"/>
                            <w:r w:rsidRPr="00DF71C5">
                              <w:rPr>
                                <w:rFonts w:eastAsia="Adobe 繁黑體 Std B" w:hint="eastAsia"/>
                                <w:b w:val="0"/>
                                <w:color w:val="FFFFFF" w:themeColor="background1"/>
                                <w:sz w:val="56"/>
                                <w:szCs w:val="56"/>
                                <w:lang w:eastAsia="zh-TW"/>
                              </w:rPr>
                              <w:t>障礙物介紹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A6EE06B" id="_x0000_s1079" style="position:absolute;margin-left:-.15pt;margin-top:-13.4pt;width:564pt;height:61.35pt;z-index:25213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" fillcolor="#548dd4 [1951]" stroked="f" strokeweight="2pt">
                <v:textbox>
                  <w:txbxContent>
                    <w:p w14:paraId="17FD6509" w14:textId="77777777" w:rsidR="00C27B6F" w:rsidRPr="0042759C" w:rsidRDefault="00C27B6F" w:rsidP="00621866">
                      <w:pPr>
                        <w:pStyle w:val="1"/>
                        <w:numPr>
                          <w:ilvl w:val="0"/>
                          <w:numId w:val="31"/>
                        </w:numPr>
                        <w:rPr>
                          <w:rFonts w:eastAsia="Adobe 繁黑體 Std B"/>
                          <w:color w:val="FFFFFF" w:themeColor="background1"/>
                          <w:sz w:val="56"/>
                          <w:szCs w:val="56"/>
                        </w:rPr>
                      </w:pPr>
                      <w:bookmarkStart w:id="12" w:name="_Toc57577410"/>
                      <w:bookmarkStart w:id="13" w:name="_Toc57658322"/>
                      <w:r w:rsidRPr="00DF71C5">
                        <w:rPr>
                          <w:rFonts w:eastAsia="Adobe 繁黑體 Std B" w:hint="eastAsia"/>
                          <w:b w:val="0"/>
                          <w:color w:val="FFFFFF" w:themeColor="background1"/>
                          <w:sz w:val="56"/>
                          <w:szCs w:val="56"/>
                          <w:lang w:eastAsia="zh-TW"/>
                        </w:rPr>
                        <w:t>障礙物介紹</w:t>
                      </w:r>
                      <w:bookmarkEnd w:id="12"/>
                      <w:bookmarkEnd w:id="13"/>
                    </w:p>
                  </w:txbxContent>
                </v:textbox>
              </v:rect>
            </w:pict>
          </mc:Fallback>
        </mc:AlternateContent>
      </w:r>
    </w:p>
    <w:p w14:paraId="4954BCC6" w14:textId="77777777" w:rsidR="00C27B6F" w:rsidRPr="00010EDB" w:rsidRDefault="00C27B6F" w:rsidP="00C27B6F">
      <w:pPr>
        <w:pStyle w:val="ab"/>
        <w:tabs>
          <w:tab w:val="left" w:pos="10260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tbl>
      <w:tblPr>
        <w:tblStyle w:val="ac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1970"/>
        <w:gridCol w:w="2693"/>
        <w:gridCol w:w="5567"/>
      </w:tblGrid>
      <w:tr w:rsidR="00C27B6F" w:rsidRPr="00010EDB" w14:paraId="2943B600" w14:textId="77777777" w:rsidTr="00234D5B">
        <w:tc>
          <w:tcPr>
            <w:tcW w:w="1970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52DADB35" w14:textId="77777777" w:rsidR="00C27B6F" w:rsidRPr="00010EDB" w:rsidRDefault="00C27B6F" w:rsidP="00621866">
            <w:pPr>
              <w:pStyle w:val="ab"/>
              <w:numPr>
                <w:ilvl w:val="0"/>
                <w:numId w:val="3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牆壁</w:t>
            </w:r>
          </w:p>
        </w:tc>
        <w:tc>
          <w:tcPr>
            <w:tcW w:w="2693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311873F2" w14:textId="77777777" w:rsidR="00C27B6F" w:rsidRPr="00010EDB" w:rsidRDefault="00C27B6F" w:rsidP="00234D5B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67C5F2A3" wp14:editId="2FFA3B8C">
                  <wp:extent cx="1303133" cy="1188823"/>
                  <wp:effectExtent l="0" t="0" r="0" b="0"/>
                  <wp:docPr id="203" name="圖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1224CFC7" w14:textId="77777777" w:rsidR="00C27B6F" w:rsidRPr="00010EDB" w:rsidRDefault="00C27B6F" w:rsidP="00451281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能夠阻擋機器人前進</w:t>
            </w:r>
          </w:p>
        </w:tc>
      </w:tr>
      <w:tr w:rsidR="00C27B6F" w:rsidRPr="00010EDB" w14:paraId="70DFE3B7" w14:textId="77777777" w:rsidTr="00234D5B">
        <w:tc>
          <w:tcPr>
            <w:tcW w:w="1970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25A9D406" w14:textId="77777777" w:rsidR="00C27B6F" w:rsidRPr="00010EDB" w:rsidRDefault="00C27B6F" w:rsidP="00621866">
            <w:pPr>
              <w:pStyle w:val="ab"/>
              <w:numPr>
                <w:ilvl w:val="0"/>
                <w:numId w:val="3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木箱</w:t>
            </w:r>
          </w:p>
        </w:tc>
        <w:tc>
          <w:tcPr>
            <w:tcW w:w="2693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7F37C297" w14:textId="77777777" w:rsidR="00C27B6F" w:rsidRPr="00010EDB" w:rsidRDefault="00C27B6F" w:rsidP="00234D5B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2DCB25A7" wp14:editId="65704F8F">
                  <wp:extent cx="1280271" cy="1211685"/>
                  <wp:effectExtent l="0" t="0" r="0" b="7620"/>
                  <wp:docPr id="210" name="圖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71" cy="121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193127F3" w14:textId="77777777" w:rsidR="00C27B6F" w:rsidRPr="00010EDB" w:rsidRDefault="00C27B6F" w:rsidP="00451281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能夠被機器人推開，可以運用木箱</w:t>
            </w:r>
          </w:p>
          <w:p w14:paraId="0DD649F5" w14:textId="77777777" w:rsidR="00C27B6F" w:rsidRPr="00010EDB" w:rsidRDefault="00C27B6F" w:rsidP="00451281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去壓按紐</w:t>
            </w:r>
          </w:p>
        </w:tc>
      </w:tr>
      <w:tr w:rsidR="00C27B6F" w:rsidRPr="00010EDB" w14:paraId="7303A412" w14:textId="77777777" w:rsidTr="00234D5B">
        <w:tc>
          <w:tcPr>
            <w:tcW w:w="1970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582FC7A9" w14:textId="77777777" w:rsidR="00C27B6F" w:rsidRPr="00010EDB" w:rsidRDefault="00C27B6F" w:rsidP="00621866">
            <w:pPr>
              <w:pStyle w:val="ab"/>
              <w:numPr>
                <w:ilvl w:val="0"/>
                <w:numId w:val="3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洞</w:t>
            </w:r>
          </w:p>
        </w:tc>
        <w:tc>
          <w:tcPr>
            <w:tcW w:w="2693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3C0B72B0" w14:textId="77777777" w:rsidR="00C27B6F" w:rsidRPr="00010EDB" w:rsidRDefault="00C27B6F" w:rsidP="00234D5B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20A8FD43" wp14:editId="0E08C4CA">
                  <wp:extent cx="1249788" cy="1127858"/>
                  <wp:effectExtent l="0" t="0" r="7620" b="0"/>
                  <wp:docPr id="212" name="圖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788" cy="112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1E3BB10B" w14:textId="77777777" w:rsidR="00C27B6F" w:rsidRPr="00010EDB" w:rsidRDefault="00C27B6F" w:rsidP="00451281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走進去就會掉落，並無法出來</w:t>
            </w:r>
          </w:p>
        </w:tc>
      </w:tr>
      <w:tr w:rsidR="00C27B6F" w:rsidRPr="00010EDB" w14:paraId="6A5EAE53" w14:textId="77777777" w:rsidTr="00234D5B">
        <w:tc>
          <w:tcPr>
            <w:tcW w:w="1970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6DBA45C4" w14:textId="77777777" w:rsidR="00C27B6F" w:rsidRPr="00010EDB" w:rsidRDefault="00C27B6F" w:rsidP="00621866">
            <w:pPr>
              <w:pStyle w:val="ab"/>
              <w:numPr>
                <w:ilvl w:val="0"/>
                <w:numId w:val="3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按鈕</w:t>
            </w:r>
          </w:p>
        </w:tc>
        <w:tc>
          <w:tcPr>
            <w:tcW w:w="2693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1E135A87" w14:textId="77777777" w:rsidR="00C27B6F" w:rsidRPr="00010EDB" w:rsidRDefault="00C27B6F" w:rsidP="00234D5B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01723DDF" wp14:editId="16BC483D">
                  <wp:extent cx="1181202" cy="1143099"/>
                  <wp:effectExtent l="0" t="0" r="0" b="0"/>
                  <wp:docPr id="213" name="圖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02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6784BD4A" w14:textId="77777777" w:rsidR="00C27B6F" w:rsidRPr="00010EDB" w:rsidRDefault="00C27B6F" w:rsidP="00451281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與大門連接著，要有東西壓著按鈕才能開啟大門</w:t>
            </w:r>
          </w:p>
        </w:tc>
      </w:tr>
      <w:tr w:rsidR="00C27B6F" w:rsidRPr="00010EDB" w14:paraId="11D09849" w14:textId="77777777" w:rsidTr="00DF3128">
        <w:trPr>
          <w:trHeight w:val="3710"/>
        </w:trPr>
        <w:tc>
          <w:tcPr>
            <w:tcW w:w="1970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4D529C50" w14:textId="77777777" w:rsidR="00C27B6F" w:rsidRPr="00010EDB" w:rsidRDefault="00C27B6F" w:rsidP="00621866">
            <w:pPr>
              <w:pStyle w:val="ab"/>
              <w:numPr>
                <w:ilvl w:val="0"/>
                <w:numId w:val="30"/>
              </w:numPr>
              <w:tabs>
                <w:tab w:val="left" w:pos="10260"/>
              </w:tabs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大門</w:t>
            </w:r>
          </w:p>
        </w:tc>
        <w:tc>
          <w:tcPr>
            <w:tcW w:w="2693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7543940F" w14:textId="59C4BE6C" w:rsidR="00C27B6F" w:rsidRPr="00010EDB" w:rsidRDefault="00C27B6F" w:rsidP="00234D5B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502C16CA" wp14:editId="5E6265AE">
                  <wp:extent cx="1092200" cy="1030494"/>
                  <wp:effectExtent l="0" t="0" r="0" b="0"/>
                  <wp:docPr id="214" name="圖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315" cy="103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0EDB">
              <w:rPr>
                <w:rFonts w:ascii="微軟正黑體" w:eastAsia="微軟正黑體" w:hAnsi="微軟正黑體"/>
                <w:b/>
                <w:bCs/>
                <w:noProof/>
                <w:color w:val="6699CC" w:themeColor="accent2"/>
                <w:sz w:val="32"/>
                <w:szCs w:val="28"/>
                <w:lang w:eastAsia="zh-TW"/>
              </w:rPr>
              <w:drawing>
                <wp:inline distT="0" distB="0" distL="0" distR="0" wp14:anchorId="4A6FA741" wp14:editId="6F24A837">
                  <wp:extent cx="1083734" cy="1000370"/>
                  <wp:effectExtent l="0" t="0" r="2540" b="0"/>
                  <wp:docPr id="221" name="圖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615" cy="1006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7" w:type="dxa"/>
            <w:tcBorders>
              <w:top w:val="single" w:sz="12" w:space="0" w:color="6699CC" w:themeColor="accent2"/>
              <w:left w:val="single" w:sz="12" w:space="0" w:color="6699CC" w:themeColor="accent2"/>
              <w:bottom w:val="single" w:sz="12" w:space="0" w:color="6699CC" w:themeColor="accent2"/>
              <w:right w:val="single" w:sz="12" w:space="0" w:color="6699CC" w:themeColor="accent2"/>
            </w:tcBorders>
            <w:vAlign w:val="center"/>
          </w:tcPr>
          <w:p w14:paraId="3C93EBFA" w14:textId="77777777" w:rsidR="00C27B6F" w:rsidRPr="00010EDB" w:rsidRDefault="00C27B6F" w:rsidP="00451281">
            <w:pPr>
              <w:pStyle w:val="ab"/>
              <w:tabs>
                <w:tab w:val="left" w:pos="10260"/>
              </w:tabs>
              <w:ind w:left="0"/>
              <w:jc w:val="center"/>
              <w:rPr>
                <w:rFonts w:ascii="微軟正黑體" w:eastAsia="微軟正黑體" w:hAnsi="微軟正黑體"/>
                <w:b/>
                <w:bCs/>
                <w:color w:val="6699CC" w:themeColor="accent2"/>
                <w:sz w:val="32"/>
                <w:szCs w:val="28"/>
                <w:lang w:eastAsia="zh-TW"/>
              </w:rPr>
            </w:pPr>
            <w:r w:rsidRPr="00010EDB">
              <w:rPr>
                <w:rFonts w:ascii="微軟正黑體" w:eastAsia="微軟正黑體" w:hAnsi="微軟正黑體" w:hint="eastAsia"/>
                <w:b/>
                <w:bCs/>
                <w:color w:val="6699CC" w:themeColor="accent2"/>
                <w:sz w:val="32"/>
                <w:szCs w:val="28"/>
                <w:lang w:eastAsia="zh-TW"/>
              </w:rPr>
              <w:t>大門一般情況都是鎖住的，只要按鈕沒有被壓著，就會一直是關著的，打開方法只有壓按紐，才能被打開</w:t>
            </w:r>
          </w:p>
        </w:tc>
      </w:tr>
    </w:tbl>
    <w:p w14:paraId="702FE8B6" w14:textId="5E486F4F" w:rsidR="00554DF3" w:rsidRPr="00010EDB" w:rsidRDefault="00554DF3" w:rsidP="00DF3128">
      <w:pPr>
        <w:pStyle w:val="ab"/>
        <w:tabs>
          <w:tab w:val="left" w:pos="1853"/>
        </w:tabs>
        <w:ind w:left="0"/>
        <w:rPr>
          <w:rFonts w:ascii="微軟正黑體" w:eastAsia="微軟正黑體" w:hAnsi="微軟正黑體"/>
          <w:b/>
          <w:bCs/>
          <w:color w:val="6699CC" w:themeColor="accent2"/>
          <w:sz w:val="32"/>
          <w:szCs w:val="28"/>
          <w:lang w:eastAsia="zh-TW"/>
        </w:rPr>
      </w:pPr>
    </w:p>
    <w:sectPr w:rsidR="00554DF3" w:rsidRPr="00010EDB" w:rsidSect="00E23844"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1EAF77" w14:textId="77777777" w:rsidR="002B5543" w:rsidRDefault="002B5543">
      <w:r>
        <w:separator/>
      </w:r>
    </w:p>
  </w:endnote>
  <w:endnote w:type="continuationSeparator" w:id="0">
    <w:p w14:paraId="5A0BEC1B" w14:textId="77777777" w:rsidR="002B5543" w:rsidRDefault="002B5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繁黑體 Std B">
    <w:altName w:val="Arial Unicode MS"/>
    <w:panose1 w:val="00000000000000000000"/>
    <w:charset w:val="88"/>
    <w:family w:val="swiss"/>
    <w:notTrueType/>
    <w:pitch w:val="variable"/>
    <w:sig w:usb0="00000000" w:usb1="1A0F1900" w:usb2="00000016" w:usb3="00000000" w:csb0="00120005" w:csb1="00000000"/>
  </w:font>
  <w:font w:name="Batang">
    <w:altName w:val="Arial Unicode MS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32"/>
        <w:szCs w:val="32"/>
      </w:rPr>
      <w:id w:val="2015416434"/>
      <w:docPartObj>
        <w:docPartGallery w:val="Page Numbers (Bottom of Page)"/>
        <w:docPartUnique/>
      </w:docPartObj>
    </w:sdtPr>
    <w:sdtEndPr/>
    <w:sdtContent>
      <w:p w14:paraId="72CACEC0" w14:textId="6A84E804" w:rsidR="006433AC" w:rsidRPr="005A1F79" w:rsidRDefault="006433AC">
        <w:pPr>
          <w:pStyle w:val="a5"/>
          <w:jc w:val="center"/>
          <w:rPr>
            <w:sz w:val="32"/>
            <w:szCs w:val="32"/>
          </w:rPr>
        </w:pPr>
        <w:r w:rsidRPr="005A1F79">
          <w:rPr>
            <w:sz w:val="32"/>
            <w:szCs w:val="32"/>
          </w:rPr>
          <w:fldChar w:fldCharType="begin"/>
        </w:r>
        <w:r w:rsidRPr="005A1F79">
          <w:rPr>
            <w:sz w:val="32"/>
            <w:szCs w:val="32"/>
          </w:rPr>
          <w:instrText>PAGE   \* MERGEFORMAT</w:instrText>
        </w:r>
        <w:r w:rsidRPr="005A1F79">
          <w:rPr>
            <w:sz w:val="32"/>
            <w:szCs w:val="32"/>
          </w:rPr>
          <w:fldChar w:fldCharType="separate"/>
        </w:r>
        <w:r w:rsidR="00010EDB" w:rsidRPr="00010EDB">
          <w:rPr>
            <w:noProof/>
            <w:sz w:val="32"/>
            <w:szCs w:val="32"/>
            <w:lang w:val="zh-TW" w:eastAsia="zh-TW"/>
          </w:rPr>
          <w:t>II</w:t>
        </w:r>
        <w:r w:rsidRPr="005A1F79">
          <w:rPr>
            <w:sz w:val="32"/>
            <w:szCs w:val="32"/>
          </w:rPr>
          <w:fldChar w:fldCharType="end"/>
        </w:r>
      </w:p>
    </w:sdtContent>
  </w:sdt>
  <w:p w14:paraId="1C781B20" w14:textId="44E3D0B7" w:rsidR="006433AC" w:rsidRPr="005A1F79" w:rsidRDefault="006433AC" w:rsidP="00193A07">
    <w:pPr>
      <w:pStyle w:val="a5"/>
      <w:tabs>
        <w:tab w:val="clear" w:pos="4677"/>
        <w:tab w:val="center" w:pos="2160"/>
      </w:tabs>
      <w:jc w:val="right"/>
      <w:rPr>
        <w:sz w:val="32"/>
        <w:szCs w:val="3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32"/>
        <w:szCs w:val="32"/>
      </w:rPr>
      <w:id w:val="-166796587"/>
      <w:docPartObj>
        <w:docPartGallery w:val="Page Numbers (Bottom of Page)"/>
        <w:docPartUnique/>
      </w:docPartObj>
    </w:sdtPr>
    <w:sdtEndPr/>
    <w:sdtContent>
      <w:p w14:paraId="3724AC68" w14:textId="096BCD14" w:rsidR="00660D54" w:rsidRPr="005A1F79" w:rsidRDefault="00660D54">
        <w:pPr>
          <w:pStyle w:val="a5"/>
          <w:jc w:val="center"/>
          <w:rPr>
            <w:sz w:val="32"/>
            <w:szCs w:val="32"/>
          </w:rPr>
        </w:pPr>
        <w:r w:rsidRPr="005A1F79">
          <w:rPr>
            <w:sz w:val="32"/>
            <w:szCs w:val="32"/>
          </w:rPr>
          <w:fldChar w:fldCharType="begin"/>
        </w:r>
        <w:r w:rsidRPr="005A1F79">
          <w:rPr>
            <w:sz w:val="32"/>
            <w:szCs w:val="32"/>
          </w:rPr>
          <w:instrText>PAGE   \* MERGEFORMAT</w:instrText>
        </w:r>
        <w:r w:rsidRPr="005A1F79">
          <w:rPr>
            <w:sz w:val="32"/>
            <w:szCs w:val="32"/>
          </w:rPr>
          <w:fldChar w:fldCharType="separate"/>
        </w:r>
        <w:r w:rsidR="00010EDB" w:rsidRPr="00010EDB">
          <w:rPr>
            <w:noProof/>
            <w:sz w:val="32"/>
            <w:szCs w:val="32"/>
            <w:lang w:val="zh-TW" w:eastAsia="zh-TW"/>
          </w:rPr>
          <w:t>28</w:t>
        </w:r>
        <w:r w:rsidRPr="005A1F79">
          <w:rPr>
            <w:sz w:val="32"/>
            <w:szCs w:val="32"/>
          </w:rPr>
          <w:fldChar w:fldCharType="end"/>
        </w:r>
      </w:p>
    </w:sdtContent>
  </w:sdt>
  <w:p w14:paraId="14F6EA93" w14:textId="77777777" w:rsidR="00660D54" w:rsidRPr="005A1F79" w:rsidRDefault="00660D54" w:rsidP="00193A07">
    <w:pPr>
      <w:pStyle w:val="a5"/>
      <w:tabs>
        <w:tab w:val="clear" w:pos="4677"/>
        <w:tab w:val="center" w:pos="2160"/>
      </w:tabs>
      <w:jc w:val="right"/>
      <w:rPr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79717" w14:textId="77777777" w:rsidR="002B5543" w:rsidRDefault="002B5543">
      <w:r>
        <w:separator/>
      </w:r>
    </w:p>
  </w:footnote>
  <w:footnote w:type="continuationSeparator" w:id="0">
    <w:p w14:paraId="48FB909E" w14:textId="77777777" w:rsidR="002B5543" w:rsidRDefault="002B55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E4E17"/>
    <w:multiLevelType w:val="hybridMultilevel"/>
    <w:tmpl w:val="284E890A"/>
    <w:lvl w:ilvl="0" w:tplc="8C24BDD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3F7571"/>
    <w:multiLevelType w:val="hybridMultilevel"/>
    <w:tmpl w:val="C7D8289C"/>
    <w:lvl w:ilvl="0" w:tplc="63DEB334">
      <w:start w:val="1"/>
      <w:numFmt w:val="decimal"/>
      <w:lvlText w:val="%1."/>
      <w:lvlJc w:val="left"/>
      <w:pPr>
        <w:ind w:left="480" w:hanging="480"/>
      </w:pPr>
      <w:rPr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8F02B9"/>
    <w:multiLevelType w:val="hybridMultilevel"/>
    <w:tmpl w:val="109C759A"/>
    <w:lvl w:ilvl="0" w:tplc="1ED06774">
      <w:start w:val="1"/>
      <w:numFmt w:val="decimal"/>
      <w:lvlText w:val="%1."/>
      <w:lvlJc w:val="left"/>
      <w:pPr>
        <w:ind w:left="480" w:hanging="480"/>
      </w:pPr>
      <w:rPr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2928A3"/>
    <w:multiLevelType w:val="hybridMultilevel"/>
    <w:tmpl w:val="5A54E2A2"/>
    <w:lvl w:ilvl="0" w:tplc="F4761C28">
      <w:start w:val="2"/>
      <w:numFmt w:val="decimal"/>
      <w:lvlText w:val="%1."/>
      <w:lvlJc w:val="left"/>
      <w:pPr>
        <w:ind w:left="480" w:hanging="480"/>
      </w:pPr>
      <w:rPr>
        <w:rFonts w:ascii="Adobe 繁黑體 Std B" w:eastAsia="Adobe 繁黑體 Std B" w:hAnsi="Adobe 繁黑體 Std B" w:hint="eastAsia"/>
        <w:color w:val="6699CC" w:themeColor="accent2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C374FED"/>
    <w:multiLevelType w:val="hybridMultilevel"/>
    <w:tmpl w:val="C10A36E8"/>
    <w:lvl w:ilvl="0" w:tplc="F976C042">
      <w:start w:val="2"/>
      <w:numFmt w:val="decimal"/>
      <w:lvlText w:val="%1."/>
      <w:lvlJc w:val="left"/>
      <w:pPr>
        <w:ind w:left="480" w:hanging="480"/>
      </w:pPr>
      <w:rPr>
        <w:rFonts w:hint="eastAsia"/>
        <w:sz w:val="32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C030D2"/>
    <w:multiLevelType w:val="hybridMultilevel"/>
    <w:tmpl w:val="325A2E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E47730F"/>
    <w:multiLevelType w:val="hybridMultilevel"/>
    <w:tmpl w:val="FB80E256"/>
    <w:lvl w:ilvl="0" w:tplc="79ECC97A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F25AA"/>
    <w:multiLevelType w:val="hybridMultilevel"/>
    <w:tmpl w:val="C526C5AC"/>
    <w:lvl w:ilvl="0" w:tplc="F4761C28">
      <w:start w:val="2"/>
      <w:numFmt w:val="decimal"/>
      <w:lvlText w:val="%1."/>
      <w:lvlJc w:val="left"/>
      <w:pPr>
        <w:ind w:left="480" w:hanging="480"/>
      </w:pPr>
      <w:rPr>
        <w:rFonts w:ascii="Adobe 繁黑體 Std B" w:eastAsia="Adobe 繁黑體 Std B" w:hAnsi="Adobe 繁黑體 Std B" w:hint="eastAsia"/>
        <w:color w:val="6699CC" w:themeColor="accent2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7FA7A62"/>
    <w:multiLevelType w:val="hybridMultilevel"/>
    <w:tmpl w:val="88BADC48"/>
    <w:lvl w:ilvl="0" w:tplc="ECBA2F9E">
      <w:start w:val="1"/>
      <w:numFmt w:val="decimal"/>
      <w:lvlText w:val="%1."/>
      <w:lvlJc w:val="left"/>
      <w:pPr>
        <w:ind w:left="480" w:hanging="480"/>
      </w:pPr>
      <w:rPr>
        <w:rFonts w:hint="eastAsia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EFD7A3B"/>
    <w:multiLevelType w:val="hybridMultilevel"/>
    <w:tmpl w:val="C7D8289C"/>
    <w:lvl w:ilvl="0" w:tplc="63DEB334">
      <w:start w:val="1"/>
      <w:numFmt w:val="decimal"/>
      <w:lvlText w:val="%1."/>
      <w:lvlJc w:val="left"/>
      <w:pPr>
        <w:ind w:left="480" w:hanging="480"/>
      </w:pPr>
      <w:rPr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80F7A0B"/>
    <w:multiLevelType w:val="hybridMultilevel"/>
    <w:tmpl w:val="3F506BAA"/>
    <w:lvl w:ilvl="0" w:tplc="71204A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0C668B"/>
    <w:multiLevelType w:val="hybridMultilevel"/>
    <w:tmpl w:val="3848AEAE"/>
    <w:lvl w:ilvl="0" w:tplc="989E4A3C">
      <w:start w:val="6"/>
      <w:numFmt w:val="decimal"/>
      <w:lvlText w:val="%1."/>
      <w:lvlJc w:val="left"/>
      <w:pPr>
        <w:ind w:left="480" w:hanging="480"/>
      </w:pPr>
      <w:rPr>
        <w:rFonts w:hint="eastAsia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80C6444"/>
    <w:multiLevelType w:val="hybridMultilevel"/>
    <w:tmpl w:val="A350A4B6"/>
    <w:lvl w:ilvl="0" w:tplc="F280D2B8">
      <w:start w:val="3"/>
      <w:numFmt w:val="decimal"/>
      <w:lvlText w:val="%1."/>
      <w:lvlJc w:val="left"/>
      <w:pPr>
        <w:ind w:left="480" w:hanging="480"/>
      </w:pPr>
      <w:rPr>
        <w:rFonts w:hint="eastAsia"/>
        <w:sz w:val="32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DAB0500"/>
    <w:multiLevelType w:val="hybridMultilevel"/>
    <w:tmpl w:val="739A75FE"/>
    <w:lvl w:ilvl="0" w:tplc="8C24BDD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B63738"/>
    <w:multiLevelType w:val="hybridMultilevel"/>
    <w:tmpl w:val="3DCAC2B4"/>
    <w:lvl w:ilvl="0" w:tplc="F6D603AC">
      <w:start w:val="4"/>
      <w:numFmt w:val="decimal"/>
      <w:lvlText w:val="%1."/>
      <w:lvlJc w:val="left"/>
      <w:pPr>
        <w:ind w:left="480" w:hanging="480"/>
      </w:pPr>
      <w:rPr>
        <w:rFonts w:hint="eastAsia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6EC7F9F"/>
    <w:multiLevelType w:val="hybridMultilevel"/>
    <w:tmpl w:val="7F4E336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48A6482A"/>
    <w:multiLevelType w:val="hybridMultilevel"/>
    <w:tmpl w:val="76ECC0A8"/>
    <w:lvl w:ilvl="0" w:tplc="822415EE">
      <w:start w:val="4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9D600C"/>
    <w:multiLevelType w:val="hybridMultilevel"/>
    <w:tmpl w:val="FEBC18C6"/>
    <w:lvl w:ilvl="0" w:tplc="D6DC746E">
      <w:start w:val="1"/>
      <w:numFmt w:val="decimal"/>
      <w:lvlText w:val="%1."/>
      <w:lvlJc w:val="left"/>
      <w:pPr>
        <w:ind w:left="480" w:hanging="480"/>
      </w:pPr>
      <w:rPr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544542"/>
    <w:multiLevelType w:val="hybridMultilevel"/>
    <w:tmpl w:val="29AAEB00"/>
    <w:lvl w:ilvl="0" w:tplc="1E5C1BAE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E52D85"/>
    <w:multiLevelType w:val="hybridMultilevel"/>
    <w:tmpl w:val="506259F4"/>
    <w:lvl w:ilvl="0" w:tplc="92649806">
      <w:start w:val="4"/>
      <w:numFmt w:val="decimal"/>
      <w:lvlText w:val="%1."/>
      <w:lvlJc w:val="left"/>
      <w:pPr>
        <w:ind w:left="480" w:hanging="480"/>
      </w:pPr>
      <w:rPr>
        <w:rFonts w:hint="eastAsia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0437F6"/>
    <w:multiLevelType w:val="hybridMultilevel"/>
    <w:tmpl w:val="3E3E3F52"/>
    <w:lvl w:ilvl="0" w:tplc="CACEECDE">
      <w:start w:val="1"/>
      <w:numFmt w:val="decimal"/>
      <w:lvlText w:val="%1."/>
      <w:lvlJc w:val="left"/>
      <w:pPr>
        <w:ind w:left="480" w:hanging="480"/>
      </w:pPr>
      <w:rPr>
        <w:rFonts w:hint="eastAsia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73309A3"/>
    <w:multiLevelType w:val="hybridMultilevel"/>
    <w:tmpl w:val="BEAAF7C8"/>
    <w:lvl w:ilvl="0" w:tplc="0CE6502A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F7425DB"/>
    <w:multiLevelType w:val="hybridMultilevel"/>
    <w:tmpl w:val="1C925394"/>
    <w:lvl w:ilvl="0" w:tplc="A4E4632A">
      <w:start w:val="1"/>
      <w:numFmt w:val="decimal"/>
      <w:lvlText w:val="%1."/>
      <w:lvlJc w:val="left"/>
      <w:pPr>
        <w:ind w:left="480" w:hanging="480"/>
      </w:pPr>
      <w:rPr>
        <w:rFonts w:ascii="Adobe 繁黑體 Std B" w:eastAsia="Adobe 繁黑體 Std B" w:hAnsi="Adobe 繁黑體 Std B" w:hint="eastAsia"/>
        <w:color w:val="6699CC" w:themeColor="accent2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993730E"/>
    <w:multiLevelType w:val="hybridMultilevel"/>
    <w:tmpl w:val="325A2E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B5C74D6"/>
    <w:multiLevelType w:val="hybridMultilevel"/>
    <w:tmpl w:val="325A2E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C5B23BF"/>
    <w:multiLevelType w:val="hybridMultilevel"/>
    <w:tmpl w:val="96000800"/>
    <w:lvl w:ilvl="0" w:tplc="0D9C595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7B61EA"/>
    <w:multiLevelType w:val="hybridMultilevel"/>
    <w:tmpl w:val="3A5402C8"/>
    <w:lvl w:ilvl="0" w:tplc="66F8B160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F6B97"/>
    <w:multiLevelType w:val="hybridMultilevel"/>
    <w:tmpl w:val="E6AE2AA0"/>
    <w:lvl w:ilvl="0" w:tplc="86B670C6">
      <w:start w:val="1"/>
      <w:numFmt w:val="decimal"/>
      <w:lvlText w:val="%1."/>
      <w:lvlJc w:val="left"/>
      <w:pPr>
        <w:ind w:left="480" w:hanging="480"/>
      </w:pPr>
      <w:rPr>
        <w:rFonts w:hint="eastAsia"/>
        <w:sz w:val="32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0762596"/>
    <w:multiLevelType w:val="hybridMultilevel"/>
    <w:tmpl w:val="BDEA5644"/>
    <w:lvl w:ilvl="0" w:tplc="F4761C28">
      <w:start w:val="2"/>
      <w:numFmt w:val="decimal"/>
      <w:lvlText w:val="%1."/>
      <w:lvlJc w:val="left"/>
      <w:pPr>
        <w:ind w:left="480" w:hanging="480"/>
      </w:pPr>
      <w:rPr>
        <w:rFonts w:ascii="Adobe 繁黑體 Std B" w:eastAsia="Adobe 繁黑體 Std B" w:hAnsi="Adobe 繁黑體 Std B" w:hint="eastAsia"/>
        <w:color w:val="6699CC" w:themeColor="accent2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42C1565"/>
    <w:multiLevelType w:val="hybridMultilevel"/>
    <w:tmpl w:val="4A4CD7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F745D26"/>
    <w:multiLevelType w:val="hybridMultilevel"/>
    <w:tmpl w:val="659805CE"/>
    <w:lvl w:ilvl="0" w:tplc="EC82C51E">
      <w:start w:val="5"/>
      <w:numFmt w:val="decimal"/>
      <w:lvlText w:val="%1."/>
      <w:lvlJc w:val="left"/>
      <w:pPr>
        <w:ind w:left="480" w:hanging="480"/>
      </w:pPr>
      <w:rPr>
        <w:rFonts w:hint="eastAsia"/>
        <w:sz w:val="36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6"/>
  </w:num>
  <w:num w:numId="3">
    <w:abstractNumId w:val="15"/>
  </w:num>
  <w:num w:numId="4">
    <w:abstractNumId w:val="25"/>
  </w:num>
  <w:num w:numId="5">
    <w:abstractNumId w:val="2"/>
  </w:num>
  <w:num w:numId="6">
    <w:abstractNumId w:val="18"/>
  </w:num>
  <w:num w:numId="7">
    <w:abstractNumId w:val="17"/>
  </w:num>
  <w:num w:numId="8">
    <w:abstractNumId w:val="1"/>
  </w:num>
  <w:num w:numId="9">
    <w:abstractNumId w:val="4"/>
  </w:num>
  <w:num w:numId="10">
    <w:abstractNumId w:val="27"/>
  </w:num>
  <w:num w:numId="11">
    <w:abstractNumId w:val="19"/>
  </w:num>
  <w:num w:numId="12">
    <w:abstractNumId w:val="5"/>
  </w:num>
  <w:num w:numId="13">
    <w:abstractNumId w:val="21"/>
  </w:num>
  <w:num w:numId="14">
    <w:abstractNumId w:val="30"/>
  </w:num>
  <w:num w:numId="15">
    <w:abstractNumId w:val="23"/>
  </w:num>
  <w:num w:numId="16">
    <w:abstractNumId w:val="0"/>
  </w:num>
  <w:num w:numId="17">
    <w:abstractNumId w:val="16"/>
  </w:num>
  <w:num w:numId="18">
    <w:abstractNumId w:val="24"/>
  </w:num>
  <w:num w:numId="19">
    <w:abstractNumId w:val="13"/>
  </w:num>
  <w:num w:numId="20">
    <w:abstractNumId w:val="12"/>
  </w:num>
  <w:num w:numId="21">
    <w:abstractNumId w:val="9"/>
  </w:num>
  <w:num w:numId="22">
    <w:abstractNumId w:val="28"/>
  </w:num>
  <w:num w:numId="23">
    <w:abstractNumId w:val="29"/>
  </w:num>
  <w:num w:numId="24">
    <w:abstractNumId w:val="14"/>
  </w:num>
  <w:num w:numId="25">
    <w:abstractNumId w:val="11"/>
  </w:num>
  <w:num w:numId="26">
    <w:abstractNumId w:val="8"/>
  </w:num>
  <w:num w:numId="27">
    <w:abstractNumId w:val="7"/>
  </w:num>
  <w:num w:numId="28">
    <w:abstractNumId w:val="3"/>
  </w:num>
  <w:num w:numId="29">
    <w:abstractNumId w:val="22"/>
  </w:num>
  <w:num w:numId="30">
    <w:abstractNumId w:val="20"/>
  </w:num>
  <w:num w:numId="31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03"/>
    <w:rsid w:val="00000E96"/>
    <w:rsid w:val="00003D21"/>
    <w:rsid w:val="000058F1"/>
    <w:rsid w:val="000079C7"/>
    <w:rsid w:val="00010C23"/>
    <w:rsid w:val="00010EDB"/>
    <w:rsid w:val="00016B94"/>
    <w:rsid w:val="00017EEE"/>
    <w:rsid w:val="00025A57"/>
    <w:rsid w:val="00025F25"/>
    <w:rsid w:val="00027C8A"/>
    <w:rsid w:val="000300AF"/>
    <w:rsid w:val="00041442"/>
    <w:rsid w:val="0004659C"/>
    <w:rsid w:val="000479E2"/>
    <w:rsid w:val="0005275C"/>
    <w:rsid w:val="00053D6A"/>
    <w:rsid w:val="000571FA"/>
    <w:rsid w:val="0006500B"/>
    <w:rsid w:val="000700BE"/>
    <w:rsid w:val="000708B6"/>
    <w:rsid w:val="000743E6"/>
    <w:rsid w:val="00086521"/>
    <w:rsid w:val="00086D56"/>
    <w:rsid w:val="00092409"/>
    <w:rsid w:val="000963EE"/>
    <w:rsid w:val="00096BDA"/>
    <w:rsid w:val="0009743C"/>
    <w:rsid w:val="00097CA5"/>
    <w:rsid w:val="000A043D"/>
    <w:rsid w:val="000A0B9C"/>
    <w:rsid w:val="000A0F65"/>
    <w:rsid w:val="000B623F"/>
    <w:rsid w:val="000C6CA1"/>
    <w:rsid w:val="000C7B39"/>
    <w:rsid w:val="000E7718"/>
    <w:rsid w:val="00102E88"/>
    <w:rsid w:val="0010514A"/>
    <w:rsid w:val="00112B87"/>
    <w:rsid w:val="00113A6F"/>
    <w:rsid w:val="00121A17"/>
    <w:rsid w:val="00122031"/>
    <w:rsid w:val="001274F5"/>
    <w:rsid w:val="001307F8"/>
    <w:rsid w:val="001351ED"/>
    <w:rsid w:val="001359A6"/>
    <w:rsid w:val="00143E7C"/>
    <w:rsid w:val="00144484"/>
    <w:rsid w:val="00170756"/>
    <w:rsid w:val="00170DD3"/>
    <w:rsid w:val="00182363"/>
    <w:rsid w:val="0018286F"/>
    <w:rsid w:val="00183A64"/>
    <w:rsid w:val="001870FB"/>
    <w:rsid w:val="00187A53"/>
    <w:rsid w:val="00193A07"/>
    <w:rsid w:val="001955E9"/>
    <w:rsid w:val="001A0CF4"/>
    <w:rsid w:val="001A17BC"/>
    <w:rsid w:val="001A1E17"/>
    <w:rsid w:val="001A4095"/>
    <w:rsid w:val="001B4D5C"/>
    <w:rsid w:val="001B510B"/>
    <w:rsid w:val="001C090F"/>
    <w:rsid w:val="001C2B99"/>
    <w:rsid w:val="001C35A3"/>
    <w:rsid w:val="001C3E2F"/>
    <w:rsid w:val="001D4728"/>
    <w:rsid w:val="001E0398"/>
    <w:rsid w:val="001E2F23"/>
    <w:rsid w:val="001E31C5"/>
    <w:rsid w:val="001F230C"/>
    <w:rsid w:val="001F7D19"/>
    <w:rsid w:val="002058AD"/>
    <w:rsid w:val="00210DF8"/>
    <w:rsid w:val="002133F4"/>
    <w:rsid w:val="002208D0"/>
    <w:rsid w:val="00220A22"/>
    <w:rsid w:val="002238EA"/>
    <w:rsid w:val="00234D5B"/>
    <w:rsid w:val="00242713"/>
    <w:rsid w:val="00251B35"/>
    <w:rsid w:val="00251FCD"/>
    <w:rsid w:val="00253233"/>
    <w:rsid w:val="0025495A"/>
    <w:rsid w:val="00255FD2"/>
    <w:rsid w:val="00261796"/>
    <w:rsid w:val="002763FE"/>
    <w:rsid w:val="00277ADB"/>
    <w:rsid w:val="002824AE"/>
    <w:rsid w:val="00283798"/>
    <w:rsid w:val="00284CD0"/>
    <w:rsid w:val="00286EBC"/>
    <w:rsid w:val="00290938"/>
    <w:rsid w:val="00292D26"/>
    <w:rsid w:val="002B4007"/>
    <w:rsid w:val="002B5543"/>
    <w:rsid w:val="002C7FAA"/>
    <w:rsid w:val="002D2E2F"/>
    <w:rsid w:val="002E1830"/>
    <w:rsid w:val="002E3C02"/>
    <w:rsid w:val="002E67AE"/>
    <w:rsid w:val="002F02AF"/>
    <w:rsid w:val="0030354F"/>
    <w:rsid w:val="00303A8E"/>
    <w:rsid w:val="003060AD"/>
    <w:rsid w:val="0031055F"/>
    <w:rsid w:val="0031108C"/>
    <w:rsid w:val="003154ED"/>
    <w:rsid w:val="00321111"/>
    <w:rsid w:val="00321905"/>
    <w:rsid w:val="00323126"/>
    <w:rsid w:val="00333D77"/>
    <w:rsid w:val="0033617B"/>
    <w:rsid w:val="0034203A"/>
    <w:rsid w:val="00355C20"/>
    <w:rsid w:val="00371ECB"/>
    <w:rsid w:val="0037220D"/>
    <w:rsid w:val="0038057F"/>
    <w:rsid w:val="00381C9C"/>
    <w:rsid w:val="00386F89"/>
    <w:rsid w:val="0039502F"/>
    <w:rsid w:val="00395555"/>
    <w:rsid w:val="003A1023"/>
    <w:rsid w:val="003A78C1"/>
    <w:rsid w:val="003A7A03"/>
    <w:rsid w:val="003B06ED"/>
    <w:rsid w:val="003B7EA6"/>
    <w:rsid w:val="003C67D5"/>
    <w:rsid w:val="003E2281"/>
    <w:rsid w:val="003E46D9"/>
    <w:rsid w:val="003E7E42"/>
    <w:rsid w:val="003F320B"/>
    <w:rsid w:val="003F707C"/>
    <w:rsid w:val="0040587D"/>
    <w:rsid w:val="00405EC7"/>
    <w:rsid w:val="004060E8"/>
    <w:rsid w:val="00406746"/>
    <w:rsid w:val="00416318"/>
    <w:rsid w:val="00417ED0"/>
    <w:rsid w:val="00421E79"/>
    <w:rsid w:val="00422663"/>
    <w:rsid w:val="004323FA"/>
    <w:rsid w:val="004413B9"/>
    <w:rsid w:val="00441761"/>
    <w:rsid w:val="004478A2"/>
    <w:rsid w:val="004556E3"/>
    <w:rsid w:val="004569BD"/>
    <w:rsid w:val="00456B8A"/>
    <w:rsid w:val="00472BD8"/>
    <w:rsid w:val="004810BF"/>
    <w:rsid w:val="004825B0"/>
    <w:rsid w:val="00482BF9"/>
    <w:rsid w:val="00484F2D"/>
    <w:rsid w:val="00486629"/>
    <w:rsid w:val="00486846"/>
    <w:rsid w:val="004870F8"/>
    <w:rsid w:val="00487538"/>
    <w:rsid w:val="00490C12"/>
    <w:rsid w:val="004947CE"/>
    <w:rsid w:val="00497BED"/>
    <w:rsid w:val="004A61C2"/>
    <w:rsid w:val="004A73BF"/>
    <w:rsid w:val="004B097D"/>
    <w:rsid w:val="004B2788"/>
    <w:rsid w:val="004B5F1D"/>
    <w:rsid w:val="004B6052"/>
    <w:rsid w:val="004C3062"/>
    <w:rsid w:val="004D28B0"/>
    <w:rsid w:val="004D6D17"/>
    <w:rsid w:val="004E0DDA"/>
    <w:rsid w:val="004E18FD"/>
    <w:rsid w:val="004F0C5A"/>
    <w:rsid w:val="004F35D5"/>
    <w:rsid w:val="004F6FD5"/>
    <w:rsid w:val="0050750D"/>
    <w:rsid w:val="005245F8"/>
    <w:rsid w:val="00524EF7"/>
    <w:rsid w:val="005372FC"/>
    <w:rsid w:val="0054790E"/>
    <w:rsid w:val="00551235"/>
    <w:rsid w:val="005521D8"/>
    <w:rsid w:val="00554DF3"/>
    <w:rsid w:val="0056063E"/>
    <w:rsid w:val="00562FFA"/>
    <w:rsid w:val="005648EC"/>
    <w:rsid w:val="00564BAE"/>
    <w:rsid w:val="005659D2"/>
    <w:rsid w:val="00570BEF"/>
    <w:rsid w:val="00580068"/>
    <w:rsid w:val="00580A29"/>
    <w:rsid w:val="00587EB1"/>
    <w:rsid w:val="00592170"/>
    <w:rsid w:val="005958BD"/>
    <w:rsid w:val="005A1F79"/>
    <w:rsid w:val="005A37F7"/>
    <w:rsid w:val="005B397D"/>
    <w:rsid w:val="005C07D8"/>
    <w:rsid w:val="005C3D7D"/>
    <w:rsid w:val="005D20CD"/>
    <w:rsid w:val="005D4644"/>
    <w:rsid w:val="005D4E21"/>
    <w:rsid w:val="005D5995"/>
    <w:rsid w:val="005E2D0E"/>
    <w:rsid w:val="005E2DEA"/>
    <w:rsid w:val="005E3BF5"/>
    <w:rsid w:val="005F5AE4"/>
    <w:rsid w:val="005F7EF9"/>
    <w:rsid w:val="006001D2"/>
    <w:rsid w:val="00604E0C"/>
    <w:rsid w:val="00607521"/>
    <w:rsid w:val="00612F56"/>
    <w:rsid w:val="00613870"/>
    <w:rsid w:val="00613D04"/>
    <w:rsid w:val="00614C7D"/>
    <w:rsid w:val="00620891"/>
    <w:rsid w:val="00620AD1"/>
    <w:rsid w:val="00621866"/>
    <w:rsid w:val="006226CE"/>
    <w:rsid w:val="006227D9"/>
    <w:rsid w:val="00622FDF"/>
    <w:rsid w:val="006372E6"/>
    <w:rsid w:val="006433AC"/>
    <w:rsid w:val="006459F9"/>
    <w:rsid w:val="006526C7"/>
    <w:rsid w:val="00652C74"/>
    <w:rsid w:val="0065314E"/>
    <w:rsid w:val="00660D54"/>
    <w:rsid w:val="006621AA"/>
    <w:rsid w:val="00664743"/>
    <w:rsid w:val="0066658E"/>
    <w:rsid w:val="00680714"/>
    <w:rsid w:val="006877B6"/>
    <w:rsid w:val="006937D1"/>
    <w:rsid w:val="006A1453"/>
    <w:rsid w:val="006B053E"/>
    <w:rsid w:val="006C263F"/>
    <w:rsid w:val="006C7324"/>
    <w:rsid w:val="006D1AD3"/>
    <w:rsid w:val="006D3317"/>
    <w:rsid w:val="006D7D65"/>
    <w:rsid w:val="006F13E6"/>
    <w:rsid w:val="006F6F50"/>
    <w:rsid w:val="006F7189"/>
    <w:rsid w:val="007032D2"/>
    <w:rsid w:val="007066F4"/>
    <w:rsid w:val="00717981"/>
    <w:rsid w:val="0071799F"/>
    <w:rsid w:val="00725A99"/>
    <w:rsid w:val="00726768"/>
    <w:rsid w:val="00730A9E"/>
    <w:rsid w:val="00734513"/>
    <w:rsid w:val="0073724C"/>
    <w:rsid w:val="007414C9"/>
    <w:rsid w:val="007509A5"/>
    <w:rsid w:val="00751400"/>
    <w:rsid w:val="0075140E"/>
    <w:rsid w:val="00751481"/>
    <w:rsid w:val="00764DE9"/>
    <w:rsid w:val="00770B17"/>
    <w:rsid w:val="00770C8D"/>
    <w:rsid w:val="00771302"/>
    <w:rsid w:val="007725A1"/>
    <w:rsid w:val="00780290"/>
    <w:rsid w:val="00781C49"/>
    <w:rsid w:val="00785EF6"/>
    <w:rsid w:val="00786C53"/>
    <w:rsid w:val="00787DCA"/>
    <w:rsid w:val="007A1ED6"/>
    <w:rsid w:val="007A59F9"/>
    <w:rsid w:val="007B53B8"/>
    <w:rsid w:val="007B7D0C"/>
    <w:rsid w:val="007C18F2"/>
    <w:rsid w:val="007C1945"/>
    <w:rsid w:val="007C61A8"/>
    <w:rsid w:val="007D5AC1"/>
    <w:rsid w:val="007D69E5"/>
    <w:rsid w:val="007F49C0"/>
    <w:rsid w:val="00804212"/>
    <w:rsid w:val="008059ED"/>
    <w:rsid w:val="00811865"/>
    <w:rsid w:val="00815DCC"/>
    <w:rsid w:val="00822AB4"/>
    <w:rsid w:val="00827355"/>
    <w:rsid w:val="0083196E"/>
    <w:rsid w:val="00832378"/>
    <w:rsid w:val="00840BED"/>
    <w:rsid w:val="00850708"/>
    <w:rsid w:val="00861F16"/>
    <w:rsid w:val="0086343B"/>
    <w:rsid w:val="0087056E"/>
    <w:rsid w:val="00880B1C"/>
    <w:rsid w:val="008946D5"/>
    <w:rsid w:val="008A102A"/>
    <w:rsid w:val="008A29F7"/>
    <w:rsid w:val="008B1BBA"/>
    <w:rsid w:val="008B296F"/>
    <w:rsid w:val="008D5AE9"/>
    <w:rsid w:val="008E5ACB"/>
    <w:rsid w:val="008E6FAD"/>
    <w:rsid w:val="008F3B12"/>
    <w:rsid w:val="009065E7"/>
    <w:rsid w:val="009073E5"/>
    <w:rsid w:val="00911927"/>
    <w:rsid w:val="009138CC"/>
    <w:rsid w:val="00914439"/>
    <w:rsid w:val="00916CC1"/>
    <w:rsid w:val="00931626"/>
    <w:rsid w:val="00937D12"/>
    <w:rsid w:val="0094672E"/>
    <w:rsid w:val="00951419"/>
    <w:rsid w:val="00957114"/>
    <w:rsid w:val="00957395"/>
    <w:rsid w:val="00960870"/>
    <w:rsid w:val="00965C63"/>
    <w:rsid w:val="00971CA2"/>
    <w:rsid w:val="0097289A"/>
    <w:rsid w:val="00983AE3"/>
    <w:rsid w:val="00985D70"/>
    <w:rsid w:val="009A0EA9"/>
    <w:rsid w:val="009A5EB4"/>
    <w:rsid w:val="009B0BF8"/>
    <w:rsid w:val="009B24EA"/>
    <w:rsid w:val="009B4208"/>
    <w:rsid w:val="009C04E5"/>
    <w:rsid w:val="009C1D3C"/>
    <w:rsid w:val="009D3274"/>
    <w:rsid w:val="009D5C3A"/>
    <w:rsid w:val="009E0D7E"/>
    <w:rsid w:val="009E34F7"/>
    <w:rsid w:val="009E685E"/>
    <w:rsid w:val="009F1CD1"/>
    <w:rsid w:val="009F2DC1"/>
    <w:rsid w:val="009F4CF5"/>
    <w:rsid w:val="00A04B17"/>
    <w:rsid w:val="00A057F1"/>
    <w:rsid w:val="00A068A0"/>
    <w:rsid w:val="00A0721B"/>
    <w:rsid w:val="00A123C9"/>
    <w:rsid w:val="00A14081"/>
    <w:rsid w:val="00A31451"/>
    <w:rsid w:val="00A31738"/>
    <w:rsid w:val="00A31A33"/>
    <w:rsid w:val="00A34D3F"/>
    <w:rsid w:val="00A35186"/>
    <w:rsid w:val="00A37E8F"/>
    <w:rsid w:val="00A61293"/>
    <w:rsid w:val="00A700D4"/>
    <w:rsid w:val="00A706E0"/>
    <w:rsid w:val="00A7205E"/>
    <w:rsid w:val="00A75473"/>
    <w:rsid w:val="00A80198"/>
    <w:rsid w:val="00A81981"/>
    <w:rsid w:val="00A826FE"/>
    <w:rsid w:val="00A8581A"/>
    <w:rsid w:val="00A87BD2"/>
    <w:rsid w:val="00A87CEC"/>
    <w:rsid w:val="00A9074D"/>
    <w:rsid w:val="00A90B63"/>
    <w:rsid w:val="00A92C90"/>
    <w:rsid w:val="00A93039"/>
    <w:rsid w:val="00A93453"/>
    <w:rsid w:val="00AA1CDE"/>
    <w:rsid w:val="00AA3FC4"/>
    <w:rsid w:val="00AA51C4"/>
    <w:rsid w:val="00AA6E84"/>
    <w:rsid w:val="00AA74C9"/>
    <w:rsid w:val="00AB0E37"/>
    <w:rsid w:val="00AC0D6F"/>
    <w:rsid w:val="00AC1580"/>
    <w:rsid w:val="00AC57B9"/>
    <w:rsid w:val="00AD2A54"/>
    <w:rsid w:val="00AD4454"/>
    <w:rsid w:val="00AE661A"/>
    <w:rsid w:val="00AF3BBF"/>
    <w:rsid w:val="00B06CA4"/>
    <w:rsid w:val="00B11C41"/>
    <w:rsid w:val="00B17236"/>
    <w:rsid w:val="00B20B3E"/>
    <w:rsid w:val="00B20BB7"/>
    <w:rsid w:val="00B24CA3"/>
    <w:rsid w:val="00B267F5"/>
    <w:rsid w:val="00B3059B"/>
    <w:rsid w:val="00B30707"/>
    <w:rsid w:val="00B30918"/>
    <w:rsid w:val="00B350B8"/>
    <w:rsid w:val="00B4127A"/>
    <w:rsid w:val="00B44CA8"/>
    <w:rsid w:val="00B507E3"/>
    <w:rsid w:val="00B50A45"/>
    <w:rsid w:val="00B61A42"/>
    <w:rsid w:val="00B62768"/>
    <w:rsid w:val="00B62F80"/>
    <w:rsid w:val="00B70876"/>
    <w:rsid w:val="00B73862"/>
    <w:rsid w:val="00B73AED"/>
    <w:rsid w:val="00B759FE"/>
    <w:rsid w:val="00B829EB"/>
    <w:rsid w:val="00B923B3"/>
    <w:rsid w:val="00B9764F"/>
    <w:rsid w:val="00BA018F"/>
    <w:rsid w:val="00BA6186"/>
    <w:rsid w:val="00BB7100"/>
    <w:rsid w:val="00BB73E0"/>
    <w:rsid w:val="00BC7095"/>
    <w:rsid w:val="00BD6627"/>
    <w:rsid w:val="00BD6BA7"/>
    <w:rsid w:val="00BE34C5"/>
    <w:rsid w:val="00BF74CC"/>
    <w:rsid w:val="00C0271E"/>
    <w:rsid w:val="00C028EE"/>
    <w:rsid w:val="00C12A56"/>
    <w:rsid w:val="00C16717"/>
    <w:rsid w:val="00C17FF2"/>
    <w:rsid w:val="00C24944"/>
    <w:rsid w:val="00C25407"/>
    <w:rsid w:val="00C27B6F"/>
    <w:rsid w:val="00C3411A"/>
    <w:rsid w:val="00C3734D"/>
    <w:rsid w:val="00C434DE"/>
    <w:rsid w:val="00C46615"/>
    <w:rsid w:val="00C50147"/>
    <w:rsid w:val="00C52E3D"/>
    <w:rsid w:val="00C6199E"/>
    <w:rsid w:val="00C751CB"/>
    <w:rsid w:val="00C776AA"/>
    <w:rsid w:val="00C86D10"/>
    <w:rsid w:val="00C875D7"/>
    <w:rsid w:val="00C91E9E"/>
    <w:rsid w:val="00CA66C8"/>
    <w:rsid w:val="00CA7B07"/>
    <w:rsid w:val="00CB0577"/>
    <w:rsid w:val="00CB5501"/>
    <w:rsid w:val="00CB5F47"/>
    <w:rsid w:val="00CB7448"/>
    <w:rsid w:val="00CB7EBC"/>
    <w:rsid w:val="00CD15E6"/>
    <w:rsid w:val="00CD5F32"/>
    <w:rsid w:val="00CD633C"/>
    <w:rsid w:val="00CF32F1"/>
    <w:rsid w:val="00CF6B3F"/>
    <w:rsid w:val="00D002EF"/>
    <w:rsid w:val="00D146F0"/>
    <w:rsid w:val="00D217CE"/>
    <w:rsid w:val="00D21F10"/>
    <w:rsid w:val="00D26601"/>
    <w:rsid w:val="00D278F8"/>
    <w:rsid w:val="00D3445C"/>
    <w:rsid w:val="00D348B0"/>
    <w:rsid w:val="00D35C7E"/>
    <w:rsid w:val="00D41BA1"/>
    <w:rsid w:val="00D457F4"/>
    <w:rsid w:val="00D51A5C"/>
    <w:rsid w:val="00D55733"/>
    <w:rsid w:val="00D7026A"/>
    <w:rsid w:val="00D70C50"/>
    <w:rsid w:val="00D72677"/>
    <w:rsid w:val="00D74053"/>
    <w:rsid w:val="00D743D1"/>
    <w:rsid w:val="00D83470"/>
    <w:rsid w:val="00D84D12"/>
    <w:rsid w:val="00D951BC"/>
    <w:rsid w:val="00DA0065"/>
    <w:rsid w:val="00DA082D"/>
    <w:rsid w:val="00DA1431"/>
    <w:rsid w:val="00DA7A3B"/>
    <w:rsid w:val="00DB3A75"/>
    <w:rsid w:val="00DB4667"/>
    <w:rsid w:val="00DC216E"/>
    <w:rsid w:val="00DC3E11"/>
    <w:rsid w:val="00DD04C0"/>
    <w:rsid w:val="00DD6337"/>
    <w:rsid w:val="00DE1645"/>
    <w:rsid w:val="00DF2B8A"/>
    <w:rsid w:val="00DF3128"/>
    <w:rsid w:val="00DF3168"/>
    <w:rsid w:val="00E0500E"/>
    <w:rsid w:val="00E053FE"/>
    <w:rsid w:val="00E05802"/>
    <w:rsid w:val="00E06F59"/>
    <w:rsid w:val="00E228D6"/>
    <w:rsid w:val="00E23844"/>
    <w:rsid w:val="00E25B18"/>
    <w:rsid w:val="00E41C09"/>
    <w:rsid w:val="00E502A9"/>
    <w:rsid w:val="00E50A29"/>
    <w:rsid w:val="00E53842"/>
    <w:rsid w:val="00E55666"/>
    <w:rsid w:val="00E65D77"/>
    <w:rsid w:val="00E714D5"/>
    <w:rsid w:val="00E87AC1"/>
    <w:rsid w:val="00E90A57"/>
    <w:rsid w:val="00E91565"/>
    <w:rsid w:val="00E9456D"/>
    <w:rsid w:val="00E963BC"/>
    <w:rsid w:val="00EA3DC1"/>
    <w:rsid w:val="00EA46F2"/>
    <w:rsid w:val="00EA64E4"/>
    <w:rsid w:val="00EB29D4"/>
    <w:rsid w:val="00EB3F2F"/>
    <w:rsid w:val="00EB51BE"/>
    <w:rsid w:val="00EC0E72"/>
    <w:rsid w:val="00EC51AD"/>
    <w:rsid w:val="00EC6AA6"/>
    <w:rsid w:val="00EC78EC"/>
    <w:rsid w:val="00ED3AF2"/>
    <w:rsid w:val="00ED5F70"/>
    <w:rsid w:val="00EE6C78"/>
    <w:rsid w:val="00EF3C76"/>
    <w:rsid w:val="00F0441F"/>
    <w:rsid w:val="00F23E84"/>
    <w:rsid w:val="00F33635"/>
    <w:rsid w:val="00F360ED"/>
    <w:rsid w:val="00F406CE"/>
    <w:rsid w:val="00F47ADB"/>
    <w:rsid w:val="00F5509A"/>
    <w:rsid w:val="00F56394"/>
    <w:rsid w:val="00F61055"/>
    <w:rsid w:val="00F62977"/>
    <w:rsid w:val="00F635DA"/>
    <w:rsid w:val="00F725E6"/>
    <w:rsid w:val="00F83B46"/>
    <w:rsid w:val="00F8590A"/>
    <w:rsid w:val="00F9182D"/>
    <w:rsid w:val="00F9296A"/>
    <w:rsid w:val="00FA42E4"/>
    <w:rsid w:val="00FB1743"/>
    <w:rsid w:val="00FB40E4"/>
    <w:rsid w:val="00FB435D"/>
    <w:rsid w:val="00FB494E"/>
    <w:rsid w:val="00FB4D26"/>
    <w:rsid w:val="00FB5CB8"/>
    <w:rsid w:val="00FC213B"/>
    <w:rsid w:val="00FC6C37"/>
    <w:rsid w:val="00FD5515"/>
    <w:rsid w:val="00FD7487"/>
    <w:rsid w:val="00FE02E1"/>
    <w:rsid w:val="00FE45F6"/>
    <w:rsid w:val="00FE506B"/>
    <w:rsid w:val="00FF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4:docId w14:val="19B9CD44"/>
  <w15:docId w15:val="{AD719290-EF2B-48C0-B297-90DDB8C44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4D26"/>
    <w:rPr>
      <w:sz w:val="24"/>
      <w:szCs w:val="24"/>
      <w:lang w:eastAsia="ko-KR"/>
    </w:rPr>
  </w:style>
  <w:style w:type="paragraph" w:styleId="1">
    <w:name w:val="heading 1"/>
    <w:basedOn w:val="a"/>
    <w:next w:val="a"/>
    <w:link w:val="10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rsid w:val="00D278F8"/>
  </w:style>
  <w:style w:type="paragraph" w:styleId="a3">
    <w:name w:val="header"/>
    <w:basedOn w:val="a"/>
    <w:link w:val="a4"/>
    <w:uiPriority w:val="99"/>
    <w:rsid w:val="007D5AC1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a0"/>
    <w:rsid w:val="001A17BC"/>
  </w:style>
  <w:style w:type="character" w:customStyle="1" w:styleId="howc">
    <w:name w:val="howc"/>
    <w:basedOn w:val="a0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a7">
    <w:name w:val="Hyperlink"/>
    <w:basedOn w:val="a0"/>
    <w:uiPriority w:val="99"/>
    <w:rsid w:val="00170756"/>
    <w:rPr>
      <w:color w:val="0000FF"/>
      <w:u w:val="single"/>
    </w:rPr>
  </w:style>
  <w:style w:type="paragraph" w:customStyle="1" w:styleId="MyHeadtitle">
    <w:name w:val="My Head title"/>
    <w:basedOn w:val="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a8">
    <w:name w:val="page number"/>
    <w:basedOn w:val="a0"/>
    <w:rsid w:val="00F0441F"/>
  </w:style>
  <w:style w:type="paragraph" w:customStyle="1" w:styleId="Level1">
    <w:name w:val="Level 1"/>
    <w:basedOn w:val="12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12">
    <w:name w:val="toc 1"/>
    <w:basedOn w:val="a"/>
    <w:next w:val="a"/>
    <w:autoRedefine/>
    <w:uiPriority w:val="39"/>
    <w:rsid w:val="00B70876"/>
    <w:pPr>
      <w:spacing w:after="100"/>
    </w:pPr>
  </w:style>
  <w:style w:type="paragraph" w:styleId="2">
    <w:name w:val="toc 2"/>
    <w:basedOn w:val="a"/>
    <w:next w:val="a"/>
    <w:autoRedefine/>
    <w:uiPriority w:val="39"/>
    <w:rsid w:val="00B70876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rsid w:val="00B70876"/>
    <w:pPr>
      <w:spacing w:after="100"/>
      <w:ind w:left="480"/>
    </w:pPr>
  </w:style>
  <w:style w:type="paragraph" w:styleId="a9">
    <w:name w:val="Balloon Text"/>
    <w:basedOn w:val="a"/>
    <w:link w:val="aa"/>
    <w:rsid w:val="00B70876"/>
    <w:rPr>
      <w:rFonts w:ascii="Tahoma" w:hAnsi="Tahoma" w:cs="Tahoma"/>
      <w:sz w:val="16"/>
      <w:szCs w:val="16"/>
    </w:rPr>
  </w:style>
  <w:style w:type="character" w:customStyle="1" w:styleId="aa">
    <w:name w:val="註解方塊文字 字元"/>
    <w:basedOn w:val="a0"/>
    <w:link w:val="a9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ab">
    <w:name w:val="List Paragraph"/>
    <w:basedOn w:val="a"/>
    <w:uiPriority w:val="34"/>
    <w:qFormat/>
    <w:rsid w:val="00A826FE"/>
    <w:pPr>
      <w:ind w:left="720"/>
      <w:contextualSpacing/>
    </w:pPr>
  </w:style>
  <w:style w:type="character" w:customStyle="1" w:styleId="a4">
    <w:name w:val="頁首 字元"/>
    <w:basedOn w:val="a0"/>
    <w:link w:val="a3"/>
    <w:uiPriority w:val="99"/>
    <w:rsid w:val="000C6CA1"/>
    <w:rPr>
      <w:sz w:val="24"/>
      <w:szCs w:val="24"/>
      <w:lang w:val="uk-UA" w:eastAsia="ko-KR"/>
    </w:rPr>
  </w:style>
  <w:style w:type="table" w:styleId="ac">
    <w:name w:val="Table Grid"/>
    <w:basedOn w:val="a1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386F89"/>
    <w:rPr>
      <w:color w:val="2A3E64" w:themeColor="accent1" w:themeShade="BF"/>
    </w:rPr>
    <w:tblPr>
      <w:tblStyleRowBandSize w:val="1"/>
      <w:tblStyleColBandSize w:val="1"/>
      <w:tblBorders>
        <w:top w:val="single" w:sz="8" w:space="0" w:color="385486" w:themeColor="accent1"/>
        <w:bottom w:val="single" w:sz="8" w:space="0" w:color="38548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85486" w:themeColor="accent1"/>
          <w:left w:val="nil"/>
          <w:bottom w:val="single" w:sz="8" w:space="0" w:color="38548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85486" w:themeColor="accent1"/>
          <w:left w:val="nil"/>
          <w:bottom w:val="single" w:sz="8" w:space="0" w:color="38548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7D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7D2E7" w:themeFill="accent1" w:themeFillTint="3F"/>
      </w:tcPr>
    </w:tblStylePr>
  </w:style>
  <w:style w:type="table" w:styleId="-10">
    <w:name w:val="Light List Accent 1"/>
    <w:basedOn w:val="a1"/>
    <w:uiPriority w:val="61"/>
    <w:rsid w:val="00DD04C0"/>
    <w:tblPr>
      <w:tblStyleRowBandSize w:val="1"/>
      <w:tblStyleColBandSize w:val="1"/>
      <w:tblBorders>
        <w:top w:val="single" w:sz="8" w:space="0" w:color="385486" w:themeColor="accent1"/>
        <w:left w:val="single" w:sz="8" w:space="0" w:color="385486" w:themeColor="accent1"/>
        <w:bottom w:val="single" w:sz="8" w:space="0" w:color="385486" w:themeColor="accent1"/>
        <w:right w:val="single" w:sz="8" w:space="0" w:color="38548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8548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</w:tcBorders>
      </w:tcPr>
    </w:tblStylePr>
    <w:tblStylePr w:type="band1Horz">
      <w:tblPr/>
      <w:tcPr>
        <w:tcBorders>
          <w:top w:val="single" w:sz="8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</w:tcBorders>
      </w:tcPr>
    </w:tblStylePr>
  </w:style>
  <w:style w:type="table" w:styleId="2-1">
    <w:name w:val="Medium List 2 Accent 1"/>
    <w:basedOn w:val="a1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85486" w:themeColor="accent1"/>
        <w:left w:val="single" w:sz="8" w:space="0" w:color="385486" w:themeColor="accent1"/>
        <w:bottom w:val="single" w:sz="8" w:space="0" w:color="385486" w:themeColor="accent1"/>
        <w:right w:val="single" w:sz="8" w:space="0" w:color="38548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8548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85486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8548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8548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7D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7D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Grid 2 Accent 1"/>
    <w:basedOn w:val="a1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85486" w:themeColor="accent1"/>
        <w:left w:val="single" w:sz="8" w:space="0" w:color="385486" w:themeColor="accent1"/>
        <w:bottom w:val="single" w:sz="8" w:space="0" w:color="385486" w:themeColor="accent1"/>
        <w:right w:val="single" w:sz="8" w:space="0" w:color="385486" w:themeColor="accent1"/>
        <w:insideH w:val="single" w:sz="8" w:space="0" w:color="385486" w:themeColor="accent1"/>
        <w:insideV w:val="single" w:sz="8" w:space="0" w:color="385486" w:themeColor="accent1"/>
      </w:tblBorders>
    </w:tblPr>
    <w:tcPr>
      <w:shd w:val="clear" w:color="auto" w:fill="C7D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8ED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BEC" w:themeFill="accent1" w:themeFillTint="33"/>
      </w:tcPr>
    </w:tblStylePr>
    <w:tblStylePr w:type="band1Vert">
      <w:tblPr/>
      <w:tcPr>
        <w:shd w:val="clear" w:color="auto" w:fill="8EA5D0" w:themeFill="accent1" w:themeFillTint="7F"/>
      </w:tcPr>
    </w:tblStylePr>
    <w:tblStylePr w:type="band1Horz">
      <w:tblPr/>
      <w:tcPr>
        <w:tcBorders>
          <w:insideH w:val="single" w:sz="6" w:space="0" w:color="385486" w:themeColor="accent1"/>
          <w:insideV w:val="single" w:sz="6" w:space="0" w:color="385486" w:themeColor="accent1"/>
        </w:tcBorders>
        <w:shd w:val="clear" w:color="auto" w:fill="8EA5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11">
    <w:name w:val="Light Grid Accent 1"/>
    <w:basedOn w:val="a1"/>
    <w:uiPriority w:val="62"/>
    <w:rsid w:val="00DD04C0"/>
    <w:tblPr>
      <w:tblStyleRowBandSize w:val="1"/>
      <w:tblStyleColBandSize w:val="1"/>
      <w:tblBorders>
        <w:top w:val="single" w:sz="8" w:space="0" w:color="385486" w:themeColor="accent1"/>
        <w:left w:val="single" w:sz="8" w:space="0" w:color="385486" w:themeColor="accent1"/>
        <w:bottom w:val="single" w:sz="8" w:space="0" w:color="385486" w:themeColor="accent1"/>
        <w:right w:val="single" w:sz="8" w:space="0" w:color="385486" w:themeColor="accent1"/>
        <w:insideH w:val="single" w:sz="8" w:space="0" w:color="385486" w:themeColor="accent1"/>
        <w:insideV w:val="single" w:sz="8" w:space="0" w:color="38548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85486" w:themeColor="accent1"/>
          <w:left w:val="single" w:sz="8" w:space="0" w:color="385486" w:themeColor="accent1"/>
          <w:bottom w:val="single" w:sz="18" w:space="0" w:color="385486" w:themeColor="accent1"/>
          <w:right w:val="single" w:sz="8" w:space="0" w:color="385486" w:themeColor="accent1"/>
          <w:insideH w:val="nil"/>
          <w:insideV w:val="single" w:sz="8" w:space="0" w:color="38548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  <w:insideH w:val="nil"/>
          <w:insideV w:val="single" w:sz="8" w:space="0" w:color="38548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</w:tcBorders>
      </w:tcPr>
    </w:tblStylePr>
    <w:tblStylePr w:type="band1Vert">
      <w:tblPr/>
      <w:tcPr>
        <w:tcBorders>
          <w:top w:val="single" w:sz="8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</w:tcBorders>
        <w:shd w:val="clear" w:color="auto" w:fill="C7D2E7" w:themeFill="accent1" w:themeFillTint="3F"/>
      </w:tcPr>
    </w:tblStylePr>
    <w:tblStylePr w:type="band1Horz">
      <w:tblPr/>
      <w:tcPr>
        <w:tcBorders>
          <w:top w:val="single" w:sz="8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  <w:insideV w:val="single" w:sz="8" w:space="0" w:color="385486" w:themeColor="accent1"/>
        </w:tcBorders>
        <w:shd w:val="clear" w:color="auto" w:fill="C7D2E7" w:themeFill="accent1" w:themeFillTint="3F"/>
      </w:tcPr>
    </w:tblStylePr>
    <w:tblStylePr w:type="band2Horz">
      <w:tblPr/>
      <w:tcPr>
        <w:tcBorders>
          <w:top w:val="single" w:sz="8" w:space="0" w:color="385486" w:themeColor="accent1"/>
          <w:left w:val="single" w:sz="8" w:space="0" w:color="385486" w:themeColor="accent1"/>
          <w:bottom w:val="single" w:sz="8" w:space="0" w:color="385486" w:themeColor="accent1"/>
          <w:right w:val="single" w:sz="8" w:space="0" w:color="385486" w:themeColor="accent1"/>
          <w:insideV w:val="single" w:sz="8" w:space="0" w:color="385486" w:themeColor="accent1"/>
        </w:tcBorders>
      </w:tcPr>
    </w:tblStylePr>
  </w:style>
  <w:style w:type="character" w:customStyle="1" w:styleId="a6">
    <w:name w:val="頁尾 字元"/>
    <w:basedOn w:val="a0"/>
    <w:link w:val="a5"/>
    <w:uiPriority w:val="99"/>
    <w:rsid w:val="00E714D5"/>
    <w:rPr>
      <w:sz w:val="24"/>
      <w:szCs w:val="24"/>
      <w:lang w:eastAsia="ko-KR"/>
    </w:rPr>
  </w:style>
  <w:style w:type="paragraph" w:styleId="ad">
    <w:name w:val="TOC Heading"/>
    <w:basedOn w:val="1"/>
    <w:next w:val="a"/>
    <w:uiPriority w:val="39"/>
    <w:unhideWhenUsed/>
    <w:qFormat/>
    <w:rsid w:val="0083196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A3E64" w:themeColor="accent1" w:themeShade="BF"/>
      <w:kern w:val="0"/>
      <w:lang w:eastAsia="zh-TW"/>
    </w:rPr>
  </w:style>
  <w:style w:type="character" w:customStyle="1" w:styleId="10">
    <w:name w:val="標題 1 字元"/>
    <w:basedOn w:val="a0"/>
    <w:link w:val="1"/>
    <w:rsid w:val="00C27B6F"/>
    <w:rPr>
      <w:rFonts w:ascii="Arial" w:hAnsi="Arial" w:cs="Arial"/>
      <w:b/>
      <w:bCs/>
      <w:kern w:val="32"/>
      <w:sz w:val="32"/>
      <w:szCs w:val="3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footer" Target="footer1.xml"/><Relationship Id="rId11" Type="http://schemas.openxmlformats.org/officeDocument/2006/relationships/hyperlink" Target="file:///C:\Users\AnnOLoveCat\Desktop\others%20things\&#23560;&#38988;\Word\CodeBlock\&#25805;&#20316;&#25163;&#20874;\&#23416;&#29983;&#25805;&#20316;&#25163;&#20874;2020.12.01.Adocx.docx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file:///C:\Users\AnnOLoveCat\Desktop\others%20things\&#23560;&#38988;\Word\CodeBlock\&#25805;&#20316;&#25163;&#20874;\&#23416;&#29983;&#25805;&#20316;&#25163;&#20874;2020.12.01.Adocx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hyperlink" Target="file:///C:\Users\AnnOLoveCat\Desktop\others%20things\&#23560;&#38988;\Word\CodeBlock\&#25805;&#20316;&#25163;&#20874;\&#23416;&#29983;&#25805;&#20316;&#25163;&#20874;2020.12.01.Adocx.docx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nnOLoveCat\Desktop\others%20things\&#23560;&#38988;\Word\CodeBlock\&#25805;&#20316;&#25163;&#20874;\&#23416;&#29983;&#25805;&#20316;&#25163;&#20874;2020.12.01.Adocx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10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oleObject" Target="embeddings/oleObject1.bin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file:///C:\Users\AnnOLoveCat\Desktop\others%20things\&#23560;&#38988;\Word\CodeBlock\&#25805;&#20316;&#25163;&#20874;\&#23416;&#29983;&#25805;&#20316;&#25163;&#20874;2020.12.01.Adocx.docx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385486"/>
      </a:accent1>
      <a:accent2>
        <a:srgbClr val="6699CC"/>
      </a:accent2>
      <a:accent3>
        <a:srgbClr val="99CCCC"/>
      </a:accent3>
      <a:accent4>
        <a:srgbClr val="9999CC"/>
      </a:accent4>
      <a:accent5>
        <a:srgbClr val="669999"/>
      </a:accent5>
      <a:accent6>
        <a:srgbClr val="3399CC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5DFE9A-F216-4470-8A6A-DA4F8A01C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2</TotalTime>
  <Pages>42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AnnOLoveCat</dc:creator>
  <cp:lastModifiedBy>Administrator</cp:lastModifiedBy>
  <cp:revision>2</cp:revision>
  <cp:lastPrinted>2013-10-25T13:55:00Z</cp:lastPrinted>
  <dcterms:created xsi:type="dcterms:W3CDTF">2020-12-02T05:46:00Z</dcterms:created>
  <dcterms:modified xsi:type="dcterms:W3CDTF">2020-12-02T05:46:00Z</dcterms:modified>
</cp:coreProperties>
</file>